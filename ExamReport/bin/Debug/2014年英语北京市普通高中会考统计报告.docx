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D8D" w:rsidRPr="00200178" w:rsidRDefault="002E7EA8" w:rsidP="00677243">
      <w:pPr>
        <w:spacing w:beforeLines="50" w:before="156" w:afterLines="50" w:after="156"/>
        <w:jc w:val="center"/>
        <w:rPr>
          <w:rFonts w:ascii="华文中宋" w:eastAsia="华文中宋" w:hAnsi="华文中宋"/>
          <w:spacing w:val="-20"/>
          <w:sz w:val="84"/>
          <w:szCs w:val="84"/>
        </w:rPr>
      </w:pPr>
      <w:r>
        <w:rPr>
          <w:rFonts w:ascii="楷体_GB2312" w:eastAsia="楷体_GB2312" w:hAnsi="宋体" w:hint="eastAsia"/>
          <w:sz w:val="56"/>
          <w:szCs w:val="56"/>
        </w:rPr>
        <w:t>北京市高中会考数据统计分析报告</w:t>
      </w:r>
    </w:p>
    <w:p w:rsidR="00A32AA2" w:rsidRPr="00997DAC" w:rsidRDefault="002E7EA8" w:rsidP="00677243">
      <w:pPr>
        <w:spacing w:afterLines="1700" w:after="5304"/>
        <w:jc w:val="center"/>
        <w:rPr>
          <w:rFonts w:ascii="楷体_GB2312" w:eastAsia="楷体_GB2312" w:hAnsi="宋体"/>
          <w:sz w:val="56"/>
          <w:szCs w:val="56"/>
        </w:rPr>
      </w:pPr>
      <w:r>
        <w:rPr>
          <w:rFonts w:ascii="楷体_GB2312" w:eastAsia="楷体_GB2312" w:hAnsi="宋体" w:hint="eastAsia"/>
          <w:sz w:val="52"/>
          <w:szCs w:val="52"/>
        </w:rPr>
        <w:t>英语</w:t>
      </w:r>
    </w:p>
    <w:p w:rsidR="00EF76A8" w:rsidRPr="00EF76A8" w:rsidRDefault="00627288" w:rsidP="00EF76A8">
      <w:pPr>
        <w:jc w:val="center"/>
        <w:textAlignment w:val="center"/>
        <w:rPr>
          <w:rFonts w:ascii="楷体_GB2312" w:eastAsia="楷体_GB2312"/>
          <w:sz w:val="40"/>
          <w:szCs w:val="40"/>
        </w:rPr>
      </w:pPr>
      <w:r>
        <w:rPr>
          <w:noProof/>
        </w:rPr>
        <w:drawing>
          <wp:inline distT="0" distB="0" distL="0" distR="0">
            <wp:extent cx="685800" cy="695325"/>
            <wp:effectExtent l="0" t="0" r="0" b="9525"/>
            <wp:docPr id="5" name="图片 1" descr="LOGO_BEE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EA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7ED">
        <w:rPr>
          <w:rFonts w:hint="eastAsia"/>
        </w:rPr>
        <w:t xml:space="preserve"> </w:t>
      </w:r>
      <w:r w:rsidR="00366CD2">
        <w:rPr>
          <w:rFonts w:hint="eastAsia"/>
          <w:noProof/>
        </w:rPr>
        <w:drawing>
          <wp:inline distT="0" distB="0" distL="0" distR="0">
            <wp:extent cx="1835148" cy="323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367" cy="32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B4E" w:rsidRPr="00A26B4E" w:rsidRDefault="00ED78ED" w:rsidP="00677243">
      <w:pPr>
        <w:jc w:val="center"/>
        <w:rPr>
          <w:rFonts w:ascii="宋体" w:hAnsi="宋体"/>
          <w:sz w:val="36"/>
          <w:szCs w:val="36"/>
        </w:rPr>
      </w:pPr>
      <w:bookmarkStart w:id="0" w:name="date"/>
      <w:r>
        <w:rPr>
          <w:rFonts w:ascii="宋体" w:hAnsi="宋体"/>
          <w:sz w:val="36"/>
          <w:szCs w:val="36"/>
        </w:rPr>
        <w:t>2013年7月</w:t>
      </w:r>
      <w:bookmarkEnd w:id="0"/>
    </w:p>
    <w:p w:rsidR="00A32AA2" w:rsidRDefault="00A47C04" w:rsidP="00A32AA2">
      <w:r>
        <w:br w:type="page"/>
      </w:r>
    </w:p>
    <w:p w:rsidR="00A32AA2" w:rsidRPr="00BD26B9" w:rsidRDefault="00A32AA2" w:rsidP="00D457EA">
      <w:pPr>
        <w:pStyle w:val="a7"/>
        <w:spacing w:beforeLines="300" w:before="936"/>
        <w:ind w:left="425" w:firstLineChars="0" w:firstLine="0"/>
        <w:jc w:val="center"/>
        <w:rPr>
          <w:b/>
          <w:sz w:val="44"/>
          <w:szCs w:val="44"/>
        </w:rPr>
      </w:pPr>
      <w:r w:rsidRPr="00BD26B9">
        <w:rPr>
          <w:rFonts w:hint="eastAsia"/>
          <w:b/>
          <w:sz w:val="44"/>
          <w:szCs w:val="44"/>
        </w:rPr>
        <w:lastRenderedPageBreak/>
        <w:t>目</w:t>
      </w:r>
      <w:r w:rsidRPr="00BD26B9">
        <w:rPr>
          <w:rFonts w:hint="eastAsia"/>
          <w:b/>
          <w:sz w:val="44"/>
          <w:szCs w:val="44"/>
        </w:rPr>
        <w:t xml:space="preserve">  </w:t>
      </w:r>
      <w:r w:rsidRPr="00BD26B9">
        <w:rPr>
          <w:rFonts w:hint="eastAsia"/>
          <w:b/>
          <w:sz w:val="44"/>
          <w:szCs w:val="44"/>
        </w:rPr>
        <w:t>录</w:t>
      </w:r>
    </w:p>
    <w:p w:rsidR="00A32AA2" w:rsidRDefault="00A32AA2" w:rsidP="003A5A0D">
      <w:pPr>
        <w:spacing w:line="360" w:lineRule="auto"/>
      </w:pPr>
    </w:p>
    <w:p w:rsidR="002E7EA8" w:rsidRDefault="007F58C7">
      <w:pPr>
        <w:pStyle w:val="11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"2-3" \h \z \t "</w:instrText>
      </w:r>
      <w:r>
        <w:instrText>标题</w:instrText>
      </w:r>
      <w:r>
        <w:instrText xml:space="preserve"> 1,1,ExamTitle1,1,ExamTitle2,2" </w:instrText>
      </w:r>
      <w:r>
        <w:fldChar w:fldCharType="separate"/>
      </w:r>
      <w:hyperlink w:anchor="_Toc380941683" w:history="1">
        <w:r w:rsidR="002E7EA8" w:rsidRPr="00DA4092">
          <w:rPr>
            <w:rStyle w:val="a6"/>
            <w:rFonts w:hint="eastAsia"/>
            <w:noProof/>
          </w:rPr>
          <w:t>一、</w:t>
        </w:r>
        <w:r w:rsidR="002E7EA8" w:rsidRPr="00DA4092">
          <w:rPr>
            <w:rStyle w:val="a6"/>
            <w:rFonts w:hint="eastAsia"/>
            <w:noProof/>
          </w:rPr>
          <w:t xml:space="preserve"> </w:t>
        </w:r>
        <w:r w:rsidR="002E7EA8" w:rsidRPr="00DA4092">
          <w:rPr>
            <w:rStyle w:val="a6"/>
            <w:rFonts w:hint="eastAsia"/>
            <w:noProof/>
          </w:rPr>
          <w:t>总体分析</w:t>
        </w:r>
        <w:r w:rsidR="002E7EA8">
          <w:rPr>
            <w:noProof/>
            <w:webHidden/>
          </w:rPr>
          <w:tab/>
        </w:r>
        <w:r w:rsidR="002E7EA8">
          <w:rPr>
            <w:noProof/>
            <w:webHidden/>
          </w:rPr>
          <w:fldChar w:fldCharType="begin"/>
        </w:r>
        <w:r w:rsidR="002E7EA8">
          <w:rPr>
            <w:noProof/>
            <w:webHidden/>
          </w:rPr>
          <w:instrText xml:space="preserve"> PAGEREF _Toc380941683 \h </w:instrText>
        </w:r>
        <w:r w:rsidR="002E7EA8">
          <w:rPr>
            <w:noProof/>
            <w:webHidden/>
          </w:rPr>
        </w:r>
        <w:r w:rsidR="002E7EA8">
          <w:rPr>
            <w:noProof/>
            <w:webHidden/>
          </w:rPr>
          <w:fldChar w:fldCharType="separate"/>
        </w:r>
        <w:r w:rsidR="002E7EA8">
          <w:rPr>
            <w:noProof/>
            <w:webHidden/>
          </w:rPr>
          <w:t>1</w:t>
        </w:r>
        <w:r w:rsidR="002E7EA8">
          <w:rPr>
            <w:noProof/>
            <w:webHidden/>
          </w:rPr>
          <w:fldChar w:fldCharType="end"/>
        </w:r>
      </w:hyperlink>
    </w:p>
    <w:p w:rsidR="002E7EA8" w:rsidRDefault="002E7EA8">
      <w:pPr>
        <w:pStyle w:val="1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84" w:history="1">
        <w:r w:rsidRPr="00DA4092">
          <w:rPr>
            <w:rStyle w:val="a6"/>
            <w:rFonts w:hint="eastAsia"/>
            <w:noProof/>
          </w:rPr>
          <w:t>二、</w:t>
        </w:r>
        <w:r w:rsidRPr="00DA4092">
          <w:rPr>
            <w:rStyle w:val="a6"/>
            <w:rFonts w:hint="eastAsia"/>
            <w:noProof/>
          </w:rPr>
          <w:t xml:space="preserve"> </w:t>
        </w:r>
        <w:r w:rsidRPr="00DA4092">
          <w:rPr>
            <w:rStyle w:val="a6"/>
            <w:rFonts w:hint="eastAsia"/>
            <w:noProof/>
          </w:rPr>
          <w:t>题组分析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85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一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主客观题组块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86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二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组块分析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87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三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类型分析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88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四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大题分析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89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五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听力技能分析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90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六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语法分析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91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七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词汇组块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92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八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阅读能力分析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2"/>
        <w:tabs>
          <w:tab w:val="right" w:leader="dot" w:pos="9628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93" w:history="1">
        <w:r w:rsidRPr="00DA4092">
          <w:rPr>
            <w:rStyle w:val="a6"/>
            <w:rFonts w:hint="eastAsia"/>
            <w:noProof/>
          </w:rPr>
          <w:t>(</w:t>
        </w:r>
        <w:r w:rsidRPr="00DA4092">
          <w:rPr>
            <w:rStyle w:val="a6"/>
            <w:rFonts w:hint="eastAsia"/>
            <w:noProof/>
          </w:rPr>
          <w:t>九</w:t>
        </w:r>
        <w:r w:rsidRPr="00DA4092">
          <w:rPr>
            <w:rStyle w:val="a6"/>
            <w:rFonts w:hint="eastAsia"/>
            <w:noProof/>
          </w:rPr>
          <w:t xml:space="preserve">) </w:t>
        </w:r>
        <w:r w:rsidRPr="00DA4092">
          <w:rPr>
            <w:rStyle w:val="a6"/>
            <w:rFonts w:hint="eastAsia"/>
            <w:noProof/>
          </w:rPr>
          <w:t>题型分析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1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94" w:history="1">
        <w:r w:rsidRPr="00DA4092">
          <w:rPr>
            <w:rStyle w:val="a6"/>
            <w:rFonts w:hint="eastAsia"/>
            <w:noProof/>
          </w:rPr>
          <w:t>三、</w:t>
        </w:r>
        <w:r w:rsidRPr="00DA4092">
          <w:rPr>
            <w:rStyle w:val="a6"/>
            <w:rFonts w:hint="eastAsia"/>
            <w:noProof/>
          </w:rPr>
          <w:t xml:space="preserve"> </w:t>
        </w:r>
        <w:r w:rsidRPr="00DA4092">
          <w:rPr>
            <w:rStyle w:val="a6"/>
            <w:rFonts w:hint="eastAsia"/>
            <w:noProof/>
          </w:rPr>
          <w:t>题目分析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2E7EA8" w:rsidRDefault="002E7EA8">
      <w:pPr>
        <w:pStyle w:val="1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80941695" w:history="1">
        <w:r w:rsidRPr="00DA4092">
          <w:rPr>
            <w:rStyle w:val="a6"/>
            <w:rFonts w:hint="eastAsia"/>
            <w:noProof/>
          </w:rPr>
          <w:t>四、</w:t>
        </w:r>
        <w:r w:rsidRPr="00DA4092">
          <w:rPr>
            <w:rStyle w:val="a6"/>
            <w:rFonts w:hint="eastAsia"/>
            <w:noProof/>
          </w:rPr>
          <w:t xml:space="preserve"> </w:t>
        </w:r>
        <w:r w:rsidRPr="00DA4092">
          <w:rPr>
            <w:rStyle w:val="a6"/>
            <w:rFonts w:hint="eastAsia"/>
            <w:noProof/>
          </w:rPr>
          <w:t>相关分析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_Toc380941695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239</w:t>
        </w:r>
        <w:r>
          <w:rPr>
            <w:noProof/>
            <w:webHidden/>
          </w:rPr>
          <w:fldChar w:fldCharType="end"/>
        </w:r>
      </w:hyperlink>
    </w:p>
    <w:p w:rsidR="0090396C" w:rsidRDefault="007F58C7" w:rsidP="00677243">
      <w:pPr>
        <w:tabs>
          <w:tab w:val="right" w:leader="dot" w:pos="9180"/>
        </w:tabs>
        <w:spacing w:beforeLines="25" w:before="78" w:afterLines="25" w:after="78" w:line="360" w:lineRule="auto"/>
        <w:ind w:rightChars="200" w:right="480"/>
      </w:pPr>
      <w:r>
        <w:fldChar w:fldCharType="end"/>
      </w:r>
    </w:p>
    <w:p w:rsidR="00E51E3C" w:rsidRDefault="00E51E3C" w:rsidP="00E51E3C">
      <w:pPr>
        <w:tabs>
          <w:tab w:val="right" w:leader="dot" w:pos="9540"/>
        </w:tabs>
        <w:spacing w:beforeLines="25" w:before="78" w:afterLines="25" w:after="78" w:line="360" w:lineRule="auto"/>
        <w:ind w:rightChars="200" w:right="480"/>
      </w:pPr>
    </w:p>
    <w:p w:rsidR="00E51E3C" w:rsidRDefault="00E51E3C" w:rsidP="00B46CA2">
      <w:pPr>
        <w:pStyle w:val="ExamTitle1"/>
        <w:sectPr w:rsidR="00E51E3C" w:rsidSect="00E51E3C">
          <w:headerReference w:type="default" r:id="rId10"/>
          <w:footerReference w:type="default" r:id="rId11"/>
          <w:headerReference w:type="first" r:id="rId12"/>
          <w:pgSz w:w="11906" w:h="16838" w:code="9"/>
          <w:pgMar w:top="1418" w:right="1134" w:bottom="1134" w:left="1134" w:header="680" w:footer="680" w:gutter="0"/>
          <w:pgNumType w:start="0"/>
          <w:cols w:space="425"/>
          <w:titlePg/>
          <w:docGrid w:type="lines" w:linePitch="312"/>
        </w:sectPr>
      </w:pPr>
    </w:p>
    <w:p w:rsidR="002E7EA8" w:rsidRDefault="002E7EA8" w:rsidP="002E7EA8">
      <w:pPr>
        <w:pStyle w:val="ExamTitle1"/>
        <w:rPr>
          <w:rFonts w:hint="eastAsia"/>
        </w:rPr>
      </w:pPr>
      <w:bookmarkStart w:id="1" w:name="_Toc380941683"/>
      <w:r>
        <w:rPr>
          <w:rFonts w:hint="eastAsia"/>
        </w:rPr>
        <w:t>总体分析</w:t>
      </w:r>
      <w:bookmarkEnd w:id="1"/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英语试卷总分分析表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2409"/>
        <w:gridCol w:w="2410"/>
        <w:gridCol w:w="2410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满分值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98.5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11.05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</w:tr>
    </w:tbl>
    <w:p w:rsidR="008F0DD2" w:rsidRDefault="008F0DD2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英语等级成绩分析表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6"/>
        <w:gridCol w:w="1377"/>
        <w:gridCol w:w="1377"/>
        <w:gridCol w:w="1377"/>
        <w:gridCol w:w="1377"/>
        <w:gridCol w:w="1377"/>
        <w:gridCol w:w="13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等级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 (85 - 100)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28.97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88.11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2.30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 (70 - 85)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53.76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78.35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及格 (60 - 70)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11.00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65.73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 (0 - 60)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48.03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11.25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英语试卷总分分布曲线图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99907AF" wp14:editId="74CD93A8">
            <wp:extent cx="4980952" cy="25428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英语题目、题组整体分析表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3"/>
        <w:gridCol w:w="963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题目或题组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满分值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963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1.95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963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  <w:tc>
          <w:tcPr>
            <w:tcW w:w="964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2.07</w:t>
            </w:r>
          </w:p>
        </w:tc>
        <w:tc>
          <w:tcPr>
            <w:tcW w:w="964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E6E6E6"/>
          </w:tcPr>
          <w:p w:rsidR="002E7EA8" w:rsidRDefault="002E7EA8" w:rsidP="002E7EA8">
            <w:pPr>
              <w:pStyle w:val="TableContent2"/>
            </w:pPr>
            <w:r>
              <w:t>-0.07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13.68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客观题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主观题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知识组块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能力组块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51.00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7.65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基础性试题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发展性试题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46.52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7.65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听力理解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单项填空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完形填空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阅读理解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书面表达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13.68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理解归纳主旨要义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获取事实性信息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8.46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简单推断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理解意图、态度和观点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记录信息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动词及时态、语态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从句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虚词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比较等级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动词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5.74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名词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形容词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连词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副词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理解主旨要义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获取事实性信息2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9.89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排序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推断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理解意图、态度和观点2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原型题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7.26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变型题</w:t>
            </w:r>
          </w:p>
        </w:tc>
        <w:tc>
          <w:tcPr>
            <w:tcW w:w="963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5.58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1.32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964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英语题目、题组等级得分率分析表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题目或题组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第6题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第7题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第8题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第9题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第10题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第11题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第12题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第13题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第14题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第15题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第16题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第17题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第18题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第19题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第20题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第21题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第22题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第23题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第24题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第25题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第26题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第27题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第28题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第29题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第30题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第31题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第32题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第33题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第34题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第35题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第36题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第37题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第38题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第39题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第40题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第41题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第42题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第43题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第44题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第45题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第46题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第47题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第48题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第49题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第50题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第51题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第52题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第53题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第54题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第55题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第56题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第57题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第58题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第59题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第60题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第61题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第62题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第63题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第64题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第65题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第66题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客观题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主观题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知识组块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能力组块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基础性试题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发展性试题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听力理解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单项填空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完形填空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阅读理解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书面表达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理解归纳主旨要义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获取事实性信息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简单推断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理解意图、态度和观点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记录信息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动词及时态、语态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从句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虚词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比较等级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动词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名词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形容词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连词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副词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理解主旨要义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获取事实性信息2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排序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推断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理解意图、态度和观点2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原型题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变型题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英语试卷总分次数分布表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累加人数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累计比率(%)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5973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8371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13752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20708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26015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27345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29870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31068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33283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34456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35512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36561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38504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39354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40285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41113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41942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42655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43476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44175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44914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45526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46189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47395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47883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48437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48838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49317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49692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50111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50456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50855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51137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51492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51750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52081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52280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52575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52997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53159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92.80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53357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53503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53699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53845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53997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54130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54312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94.81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54402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54549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54648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54789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95.64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54874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55069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55246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55337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55385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96.68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55488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96.86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55545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55631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55678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55756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55799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55873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55900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55976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97.80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56120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56183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56209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56272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56294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56349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56374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56428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56444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98.53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56493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56516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56546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56561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56598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98.80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56641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98.98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56733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99.04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56771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56816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56823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56853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56865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56893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57028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99.56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57052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57066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57069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57133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57167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57227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57242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57249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57258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57264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57266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ExamTitle1"/>
        <w:rPr>
          <w:rFonts w:hint="eastAsia"/>
        </w:rPr>
      </w:pPr>
      <w:bookmarkStart w:id="2" w:name="_Toc380941684"/>
      <w:r>
        <w:rPr>
          <w:rFonts w:hint="eastAsia"/>
        </w:rPr>
        <w:t>题组分析</w:t>
      </w:r>
      <w:bookmarkEnd w:id="2"/>
    </w:p>
    <w:p w:rsidR="002E7EA8" w:rsidRDefault="002E7EA8" w:rsidP="002E7EA8">
      <w:pPr>
        <w:pStyle w:val="ExamTitle2"/>
        <w:rPr>
          <w:rFonts w:hint="eastAsia"/>
        </w:rPr>
      </w:pPr>
      <w:bookmarkStart w:id="3" w:name="_Toc380941685"/>
      <w:r>
        <w:rPr>
          <w:rFonts w:hint="eastAsia"/>
        </w:rPr>
        <w:t>主客观题组块</w:t>
      </w:r>
      <w:bookmarkEnd w:id="3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客观题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58</w:t>
      </w:r>
      <w:r>
        <w:rPr>
          <w:rFonts w:hint="eastAsia"/>
        </w:rPr>
        <w:t>道试题，题号是：</w:t>
      </w:r>
      <w:r>
        <w:t>1</w:t>
      </w:r>
      <w:r>
        <w:rPr>
          <w:rFonts w:hint="eastAsia"/>
        </w:rPr>
        <w:t>～</w:t>
      </w:r>
      <w:r>
        <w:t>16</w:t>
      </w:r>
      <w:r>
        <w:rPr>
          <w:rFonts w:hint="eastAsia"/>
        </w:rPr>
        <w:t>、</w:t>
      </w:r>
      <w:r>
        <w:t>21</w:t>
      </w:r>
      <w:r>
        <w:rPr>
          <w:rFonts w:hint="eastAsia"/>
        </w:rPr>
        <w:t>～</w:t>
      </w:r>
      <w:r>
        <w:t>62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客观题总分分析表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客观题等级得分率分析表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客观题分数分布曲线图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7A05FC0" wp14:editId="5CDDF619">
            <wp:extent cx="4980952" cy="25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客观题难度曲线图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9D9E590" wp14:editId="7EA5C112">
            <wp:extent cx="4980952" cy="25428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客观题分组分析表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17.64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66.30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76.84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79.36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87.36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89.84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客观题等级分析表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主观题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8</w:t>
      </w:r>
      <w:r>
        <w:rPr>
          <w:rFonts w:hint="eastAsia"/>
        </w:rPr>
        <w:t>道试题，题号是：</w:t>
      </w:r>
      <w:r>
        <w:t>17</w:t>
      </w:r>
      <w:r>
        <w:rPr>
          <w:rFonts w:hint="eastAsia"/>
        </w:rPr>
        <w:t>～</w:t>
      </w:r>
      <w:r>
        <w:t>20</w:t>
      </w:r>
      <w:r>
        <w:rPr>
          <w:rFonts w:hint="eastAsia"/>
        </w:rPr>
        <w:t>、</w:t>
      </w:r>
      <w:r>
        <w:t>63</w:t>
      </w:r>
      <w:r>
        <w:rPr>
          <w:rFonts w:hint="eastAsia"/>
        </w:rPr>
        <w:t>～</w:t>
      </w:r>
      <w:r>
        <w:t>66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主观题总分分析表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主观题等级得分率分析表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主观题分数分布曲线图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4F188B0" wp14:editId="6B9D7F8B">
            <wp:extent cx="4980952" cy="25428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主观题难度曲线图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0D12D29" wp14:editId="604294A9">
            <wp:extent cx="4980952" cy="25428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主观题分组分析表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57.36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58.68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69.98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91.38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92.68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主观题等级分析表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2"/>
        <w:rPr>
          <w:rFonts w:hint="eastAsia"/>
        </w:rPr>
      </w:pPr>
      <w:bookmarkStart w:id="4" w:name="_Toc380941686"/>
      <w:r>
        <w:rPr>
          <w:rFonts w:hint="eastAsia"/>
        </w:rPr>
        <w:t>组块分析</w:t>
      </w:r>
      <w:bookmarkEnd w:id="4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知识组块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30</w:t>
      </w:r>
      <w:r>
        <w:rPr>
          <w:rFonts w:hint="eastAsia"/>
        </w:rPr>
        <w:t>道试题，题号是：</w:t>
      </w:r>
      <w:r>
        <w:t>21</w:t>
      </w:r>
      <w:r>
        <w:rPr>
          <w:rFonts w:hint="eastAsia"/>
        </w:rPr>
        <w:t>～</w:t>
      </w:r>
      <w:r>
        <w:t>50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知识组块总分分析表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知识组块等级得分率分析表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知识组块分数分布曲线图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F45416E" wp14:editId="08C3A2B5">
            <wp:extent cx="4980952" cy="25428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知识组块难度曲线图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0AD2EE9" wp14:editId="4FF50FA0">
            <wp:extent cx="4980952" cy="25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知识组块分组分析表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24.05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24.87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64.30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92.68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知识组块等级分析表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能力组块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36</w:t>
      </w:r>
      <w:r>
        <w:rPr>
          <w:rFonts w:hint="eastAsia"/>
        </w:rPr>
        <w:t>道试题，题号是：</w:t>
      </w:r>
      <w:r>
        <w:t>1</w:t>
      </w:r>
      <w:r>
        <w:rPr>
          <w:rFonts w:hint="eastAsia"/>
        </w:rPr>
        <w:t>～</w:t>
      </w:r>
      <w:r>
        <w:t>20</w:t>
      </w:r>
      <w:r>
        <w:rPr>
          <w:rFonts w:hint="eastAsia"/>
        </w:rPr>
        <w:t>、</w:t>
      </w:r>
      <w:r>
        <w:t>51</w:t>
      </w:r>
      <w:r>
        <w:rPr>
          <w:rFonts w:hint="eastAsia"/>
        </w:rPr>
        <w:t>～</w:t>
      </w:r>
      <w:r>
        <w:t>66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能力组块总分分析表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51.00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7.65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能力组块等级得分率分析表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能力组块分数分布曲线图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9053D7F" wp14:editId="23DAB275">
            <wp:extent cx="4980952" cy="254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能力组块难度曲线图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424608C" wp14:editId="5525A20C">
            <wp:extent cx="4980952" cy="25428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能力组块分组分析表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20.38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21.87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35.04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44.86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57.64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60.64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70.36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70.93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78.02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82.80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88.93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能力组块等级分析表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2"/>
        <w:rPr>
          <w:rFonts w:hint="eastAsia"/>
        </w:rPr>
      </w:pPr>
      <w:bookmarkStart w:id="5" w:name="_Toc380941687"/>
      <w:r>
        <w:rPr>
          <w:rFonts w:hint="eastAsia"/>
        </w:rPr>
        <w:t>类型分析</w:t>
      </w:r>
      <w:bookmarkEnd w:id="5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基础性试题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35</w:t>
      </w:r>
      <w:r>
        <w:rPr>
          <w:rFonts w:hint="eastAsia"/>
        </w:rPr>
        <w:t>道试题，题号是：</w:t>
      </w:r>
      <w:r>
        <w:t>1</w:t>
      </w:r>
      <w:r>
        <w:rPr>
          <w:rFonts w:hint="eastAsia"/>
        </w:rPr>
        <w:t>～</w:t>
      </w:r>
      <w:r>
        <w:t>35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基础性试题总分分析表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基础性试题等级得分率分析表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基础性试题分数分布曲线图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0ECE003" wp14:editId="40E5D7F2">
            <wp:extent cx="4980952" cy="25428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基础性试题难度曲线图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2ADA3D9" wp14:editId="2C9597F0">
            <wp:extent cx="4980952" cy="25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基础性试题分组分析表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27.81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61.93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67.80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71.68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基础性试题等级分析表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发展性试题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31</w:t>
      </w:r>
      <w:r>
        <w:rPr>
          <w:rFonts w:hint="eastAsia"/>
        </w:rPr>
        <w:t>道试题，题号是：</w:t>
      </w:r>
      <w:r>
        <w:t>36</w:t>
      </w:r>
      <w:r>
        <w:rPr>
          <w:rFonts w:hint="eastAsia"/>
        </w:rPr>
        <w:t>～</w:t>
      </w:r>
      <w:r>
        <w:t>66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发展性试题总分分析表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46.52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7.65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发展性试题等级得分率分析表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发展性试题分数分布曲线图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457E134" wp14:editId="26C1C6C9">
            <wp:extent cx="4980952" cy="25428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发展性试题难度曲线图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8579053" wp14:editId="645FCCEE">
            <wp:extent cx="4980952" cy="25428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发展性试题分组分析表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29.80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34.36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36.62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44.02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46.05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46.98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48.38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49.54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52.02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59.56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76.87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85.56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90.30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93.56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发展性试题等级分析表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2"/>
        <w:rPr>
          <w:rFonts w:hint="eastAsia"/>
        </w:rPr>
      </w:pPr>
      <w:bookmarkStart w:id="6" w:name="_Toc380941688"/>
      <w:r>
        <w:rPr>
          <w:rFonts w:hint="eastAsia"/>
        </w:rPr>
        <w:t>大题分析</w:t>
      </w:r>
      <w:bookmarkEnd w:id="6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听力理解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20</w:t>
      </w:r>
      <w:r>
        <w:rPr>
          <w:rFonts w:hint="eastAsia"/>
        </w:rPr>
        <w:t>道试题，题号是：</w:t>
      </w:r>
      <w:r>
        <w:t>1</w:t>
      </w:r>
      <w:r>
        <w:rPr>
          <w:rFonts w:hint="eastAsia"/>
        </w:rPr>
        <w:t>～</w:t>
      </w:r>
      <w:r>
        <w:t>20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听力理解总分分析表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听力理解等级得分率分析表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听力理解分数分布曲线图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F7173C0" wp14:editId="521F0B55">
            <wp:extent cx="4980952" cy="25428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听力理解难度曲线图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4369B3F" wp14:editId="446FB30C">
            <wp:extent cx="4980952" cy="25428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听力理解分组分析表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33.96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25.98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84.53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听力理解等级分析表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单项填空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2</w:t>
      </w:r>
      <w:r>
        <w:rPr>
          <w:rFonts w:hint="eastAsia"/>
        </w:rPr>
        <w:t>道试题，题号是：</w:t>
      </w:r>
      <w:r>
        <w:t>21</w:t>
      </w:r>
      <w:r>
        <w:rPr>
          <w:rFonts w:hint="eastAsia"/>
        </w:rPr>
        <w:t>、</w:t>
      </w:r>
      <w:r>
        <w:t>35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单项填空总分分析表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单项填空等级得分率分析表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单项填空分数分布曲线图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AA5CCFC" wp14:editId="73AD2DA8">
            <wp:extent cx="4980952" cy="25428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单项填空难度曲线图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8E9B108" wp14:editId="008A28A2">
            <wp:extent cx="4980952" cy="25428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单项填空分组分析表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单项填空等级分析表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完形填空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2</w:t>
      </w:r>
      <w:r>
        <w:rPr>
          <w:rFonts w:hint="eastAsia"/>
        </w:rPr>
        <w:t>道试题，题号是：</w:t>
      </w:r>
      <w:r>
        <w:t>36</w:t>
      </w:r>
      <w:r>
        <w:rPr>
          <w:rFonts w:hint="eastAsia"/>
        </w:rPr>
        <w:t>、</w:t>
      </w:r>
      <w:r>
        <w:t>50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完形填空总分分析表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完形填空等级得分率分析表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完形填空分数分布曲线图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E8F8216" wp14:editId="2F474414">
            <wp:extent cx="4980952" cy="25428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完形填空难度曲线图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B2B7753" wp14:editId="1C02759E">
            <wp:extent cx="4980952" cy="25428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完形填空分组分析表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67.57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31714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完形填空等级分析表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31714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阅读理解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2</w:t>
      </w:r>
      <w:r>
        <w:rPr>
          <w:rFonts w:hint="eastAsia"/>
        </w:rPr>
        <w:t>道试题，题号是：</w:t>
      </w:r>
      <w:r>
        <w:t>51</w:t>
      </w:r>
      <w:r>
        <w:rPr>
          <w:rFonts w:hint="eastAsia"/>
        </w:rPr>
        <w:t>、</w:t>
      </w:r>
      <w:r>
        <w:t>65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阅读理解总分分析表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阅读理解等级得分率分析表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阅读理解分数分布曲线图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A5DD345" wp14:editId="66CC4C5E">
            <wp:extent cx="4980952" cy="254285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阅读理解难度曲线图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7FD47BD" wp14:editId="33322C2C">
            <wp:extent cx="4980952" cy="25428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阅读理解分组分析表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65.53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71.86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阅读理解等级分析表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书面表达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1</w:t>
      </w:r>
      <w:r>
        <w:rPr>
          <w:rFonts w:hint="eastAsia"/>
        </w:rPr>
        <w:t>道试题，题号是：</w:t>
      </w:r>
      <w:r>
        <w:t>66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书面表达总分分析表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13.68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书面表达等级得分率分析表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书面表达分数分布曲线图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BD00A5F" wp14:editId="0D1D244D">
            <wp:extent cx="4980952" cy="25428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书面表达难度曲线图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74FE18E" wp14:editId="028A903B">
            <wp:extent cx="4980952" cy="25428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书面表达分组分析表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51.81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58.05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81.53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书面表达等级分析表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2"/>
        <w:rPr>
          <w:rFonts w:hint="eastAsia"/>
        </w:rPr>
      </w:pPr>
      <w:bookmarkStart w:id="7" w:name="_Toc380941689"/>
      <w:r>
        <w:rPr>
          <w:rFonts w:hint="eastAsia"/>
        </w:rPr>
        <w:t>听力技能分析</w:t>
      </w:r>
      <w:bookmarkEnd w:id="7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理解归纳主旨要义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1</w:t>
      </w:r>
      <w:r>
        <w:rPr>
          <w:rFonts w:hint="eastAsia"/>
        </w:rPr>
        <w:t>道试题，题号是：</w:t>
      </w:r>
      <w:r>
        <w:t>7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理解归纳主旨要义总分分析表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理解归纳主旨要义等级得分率分析表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理解归纳主旨要义分数分布曲线图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F14E464" wp14:editId="71C3E96E">
            <wp:extent cx="4980952" cy="254285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理解归纳主旨要义难度曲线图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F77F08F" wp14:editId="0CCC85D8">
            <wp:extent cx="4980952" cy="25428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理解归纳主旨要义分组分析表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78.73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理解归纳主旨要义等级分析表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30372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获取事实性信息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9</w:t>
      </w:r>
      <w:r>
        <w:rPr>
          <w:rFonts w:hint="eastAsia"/>
        </w:rPr>
        <w:t>道试题，题号是：</w:t>
      </w:r>
      <w: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t>3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、</w:t>
      </w:r>
      <w:r>
        <w:t>8</w:t>
      </w:r>
      <w:r>
        <w:rPr>
          <w:rFonts w:hint="eastAsia"/>
        </w:rPr>
        <w:t>、</w:t>
      </w:r>
      <w:r>
        <w:t>12</w:t>
      </w:r>
      <w:r>
        <w:rPr>
          <w:rFonts w:hint="eastAsia"/>
        </w:rPr>
        <w:t>、</w:t>
      </w:r>
      <w:r>
        <w:t>13</w:t>
      </w:r>
      <w:r>
        <w:rPr>
          <w:rFonts w:hint="eastAsia"/>
        </w:rPr>
        <w:t>、</w:t>
      </w:r>
      <w:r>
        <w:t>15</w:t>
      </w:r>
      <w:r>
        <w:rPr>
          <w:rFonts w:hint="eastAsia"/>
        </w:rPr>
        <w:t>、</w:t>
      </w:r>
      <w:r>
        <w:t>16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8.46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ED2E166" wp14:editId="0417A662">
            <wp:extent cx="4980952" cy="25428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EBC827F" wp14:editId="40CC6D97">
            <wp:extent cx="4980952" cy="25428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简单推断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4</w:t>
      </w:r>
      <w:r>
        <w:rPr>
          <w:rFonts w:hint="eastAsia"/>
        </w:rPr>
        <w:t>道试题，题号是：</w:t>
      </w:r>
      <w:r>
        <w:t>5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、</w:t>
      </w:r>
      <w:r>
        <w:t>9</w:t>
      </w:r>
      <w:r>
        <w:rPr>
          <w:rFonts w:hint="eastAsia"/>
        </w:rPr>
        <w:t>、</w:t>
      </w:r>
      <w:r>
        <w:t>11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简单推断总分分析表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简单推断等级得分率分析表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简单推断分数分布曲线图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8CF6D0E" wp14:editId="6B69778A">
            <wp:extent cx="4980952" cy="25428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简单推断难度曲线图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5111EC6" wp14:editId="520F2584">
            <wp:extent cx="4980952" cy="254285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简单推断分组分析表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49025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简单推断等级分析表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49025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理解意图、态度和观点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2</w:t>
      </w:r>
      <w:r>
        <w:rPr>
          <w:rFonts w:hint="eastAsia"/>
        </w:rPr>
        <w:t>道试题，题号是：</w:t>
      </w:r>
      <w:r>
        <w:t>10</w:t>
      </w:r>
      <w:r>
        <w:rPr>
          <w:rFonts w:hint="eastAsia"/>
        </w:rPr>
        <w:t>、</w:t>
      </w:r>
      <w:r>
        <w:t>14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F44FA02" wp14:editId="15DF7AF7">
            <wp:extent cx="4980952" cy="254285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D5A376F" wp14:editId="565C0416">
            <wp:extent cx="4980952" cy="254285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61.05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记录信息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2</w:t>
      </w:r>
      <w:r>
        <w:rPr>
          <w:rFonts w:hint="eastAsia"/>
        </w:rPr>
        <w:t>道试题，题号是：</w:t>
      </w:r>
      <w:r>
        <w:t>17</w:t>
      </w:r>
      <w:r>
        <w:rPr>
          <w:rFonts w:hint="eastAsia"/>
        </w:rPr>
        <w:t>、</w:t>
      </w:r>
      <w:r>
        <w:t>20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记录信息总分分析表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记录信息等级得分率分析表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记录信息分数分布曲线图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4A56813" wp14:editId="503D3934">
            <wp:extent cx="4980952" cy="254285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记录信息难度曲线图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5D01DEA" wp14:editId="6351A46F">
            <wp:extent cx="4980952" cy="254285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记录信息分组分析表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51839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记录信息等级分析表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51839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2"/>
        <w:rPr>
          <w:rFonts w:hint="eastAsia"/>
        </w:rPr>
      </w:pPr>
      <w:bookmarkStart w:id="8" w:name="_Toc380941690"/>
      <w:r>
        <w:rPr>
          <w:rFonts w:hint="eastAsia"/>
        </w:rPr>
        <w:t>语法分析</w:t>
      </w:r>
      <w:bookmarkEnd w:id="8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动词及时态、语态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6</w:t>
      </w:r>
      <w:r>
        <w:rPr>
          <w:rFonts w:hint="eastAsia"/>
        </w:rPr>
        <w:t>道试题，题号是：</w:t>
      </w:r>
      <w:r>
        <w:t>22</w:t>
      </w:r>
      <w:r>
        <w:rPr>
          <w:rFonts w:hint="eastAsia"/>
        </w:rPr>
        <w:t>、</w:t>
      </w:r>
      <w:r>
        <w:t>25</w:t>
      </w:r>
      <w:r>
        <w:rPr>
          <w:rFonts w:hint="eastAsia"/>
        </w:rPr>
        <w:t>、</w:t>
      </w:r>
      <w:r>
        <w:t>29</w:t>
      </w:r>
      <w:r>
        <w:rPr>
          <w:rFonts w:hint="eastAsia"/>
        </w:rPr>
        <w:t>、</w:t>
      </w:r>
      <w:r>
        <w:t>30</w:t>
      </w:r>
      <w:r>
        <w:rPr>
          <w:rFonts w:hint="eastAsia"/>
        </w:rPr>
        <w:t>、</w:t>
      </w:r>
      <w:r>
        <w:t>32</w:t>
      </w:r>
      <w:r>
        <w:rPr>
          <w:rFonts w:hint="eastAsia"/>
        </w:rPr>
        <w:t>、</w:t>
      </w:r>
      <w:r>
        <w:t>34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动词及时态、语态总分分析表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动词及时态、语态等级得分率分析表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动词及时态、语态分数分布曲线图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B08A016" wp14:editId="1EF4BC8A">
            <wp:extent cx="4980952" cy="254285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动词及时态、语态难度曲线图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8454094" wp14:editId="23EC4C02">
            <wp:extent cx="4980952" cy="25428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动词及时态、语态分组分析表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40816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动词及时态、语态等级分析表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40816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从句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4</w:t>
      </w:r>
      <w:r>
        <w:rPr>
          <w:rFonts w:hint="eastAsia"/>
        </w:rPr>
        <w:t>道试题，题号是：</w:t>
      </w:r>
      <w:r>
        <w:t>27</w:t>
      </w:r>
      <w:r>
        <w:rPr>
          <w:rFonts w:hint="eastAsia"/>
        </w:rPr>
        <w:t>、</w:t>
      </w:r>
      <w:r>
        <w:t>31</w:t>
      </w:r>
      <w:r>
        <w:rPr>
          <w:rFonts w:hint="eastAsia"/>
        </w:rPr>
        <w:t>、</w:t>
      </w:r>
      <w:r>
        <w:t>33</w:t>
      </w:r>
      <w:r>
        <w:rPr>
          <w:rFonts w:hint="eastAsia"/>
        </w:rPr>
        <w:t>、</w:t>
      </w:r>
      <w:r>
        <w:t>35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从句总分分析表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从句等级得分率分析表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从句分数分布曲线图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2EB233C" wp14:editId="3AE21508">
            <wp:extent cx="4980952" cy="25428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从句难度曲线图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4D023EB" wp14:editId="6BE09676">
            <wp:extent cx="4980952" cy="254285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从句分组分析表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51.84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从句等级分析表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虚词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4</w:t>
      </w:r>
      <w:r>
        <w:rPr>
          <w:rFonts w:hint="eastAsia"/>
        </w:rPr>
        <w:t>道试题，题号是：</w:t>
      </w:r>
      <w:r>
        <w:t>23</w:t>
      </w:r>
      <w:r>
        <w:rPr>
          <w:rFonts w:hint="eastAsia"/>
        </w:rPr>
        <w:t>、</w:t>
      </w:r>
      <w:r>
        <w:t>24</w:t>
      </w:r>
      <w:r>
        <w:rPr>
          <w:rFonts w:hint="eastAsia"/>
        </w:rPr>
        <w:t>、</w:t>
      </w:r>
      <w:r>
        <w:t>26</w:t>
      </w:r>
      <w:r>
        <w:rPr>
          <w:rFonts w:hint="eastAsia"/>
        </w:rPr>
        <w:t>、</w:t>
      </w:r>
      <w:r>
        <w:t>28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虚词总分分析表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虚词等级得分率分析表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虚词分数分布曲线图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0F841C4" wp14:editId="3DA851C6">
            <wp:extent cx="4980952" cy="254285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虚词难度曲线图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E9EA540" wp14:editId="2B77E860">
            <wp:extent cx="4980952" cy="254285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虚词分组分析表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42.59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43222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虚词等级分析表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43222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比较等级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1</w:t>
      </w:r>
      <w:r>
        <w:rPr>
          <w:rFonts w:hint="eastAsia"/>
        </w:rPr>
        <w:t>道试题，题号是：</w:t>
      </w:r>
      <w:r>
        <w:t>21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比较等级总分分析表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比较等级等级得分率分析表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比较等级分数分布曲线图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CFA4F62" wp14:editId="49B6DC8E">
            <wp:extent cx="4980952" cy="25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比较等级难度曲线图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DD77111" wp14:editId="0FC0C748">
            <wp:extent cx="4980952" cy="254285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比较等级分组分析表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68.93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48424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79.53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比较等级等级分析表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48424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2"/>
        <w:rPr>
          <w:rFonts w:hint="eastAsia"/>
        </w:rPr>
      </w:pPr>
      <w:bookmarkStart w:id="9" w:name="_Toc380941691"/>
      <w:r>
        <w:rPr>
          <w:rFonts w:hint="eastAsia"/>
        </w:rPr>
        <w:t>词汇组块</w:t>
      </w:r>
      <w:bookmarkEnd w:id="9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动词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8</w:t>
      </w:r>
      <w:r>
        <w:rPr>
          <w:rFonts w:hint="eastAsia"/>
        </w:rPr>
        <w:t>道试题，题号是：</w:t>
      </w:r>
      <w:r>
        <w:t>36</w:t>
      </w:r>
      <w:r>
        <w:rPr>
          <w:rFonts w:hint="eastAsia"/>
        </w:rPr>
        <w:t>、</w:t>
      </w:r>
      <w:r>
        <w:t>38</w:t>
      </w:r>
      <w:r>
        <w:rPr>
          <w:rFonts w:hint="eastAsia"/>
        </w:rPr>
        <w:t>、</w:t>
      </w:r>
      <w:r>
        <w:t>41</w:t>
      </w:r>
      <w:r>
        <w:rPr>
          <w:rFonts w:hint="eastAsia"/>
        </w:rPr>
        <w:t>、</w:t>
      </w:r>
      <w:r>
        <w:t>43</w:t>
      </w:r>
      <w:r>
        <w:rPr>
          <w:rFonts w:hint="eastAsia"/>
        </w:rPr>
        <w:t>、</w:t>
      </w:r>
      <w:r>
        <w:t>44</w:t>
      </w:r>
      <w:r>
        <w:rPr>
          <w:rFonts w:hint="eastAsia"/>
        </w:rPr>
        <w:t>、</w:t>
      </w:r>
      <w:r>
        <w:t>45</w:t>
      </w:r>
      <w:r>
        <w:rPr>
          <w:rFonts w:hint="eastAsia"/>
        </w:rPr>
        <w:t>、</w:t>
      </w:r>
      <w:r>
        <w:t>46</w:t>
      </w:r>
      <w:r>
        <w:rPr>
          <w:rFonts w:hint="eastAsia"/>
        </w:rPr>
        <w:t>、</w:t>
      </w:r>
      <w:r>
        <w:t>47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5.74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D09F444" wp14:editId="7856D3B8">
            <wp:extent cx="4980952" cy="254285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0CFEACD" wp14:editId="2718BB16">
            <wp:extent cx="4980952" cy="254285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79.98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86.93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动词等级分析表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名词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3</w:t>
      </w:r>
      <w:r>
        <w:rPr>
          <w:rFonts w:hint="eastAsia"/>
        </w:rPr>
        <w:t>道试题，题号是：</w:t>
      </w:r>
      <w:r>
        <w:t>42</w:t>
      </w:r>
      <w:r>
        <w:rPr>
          <w:rFonts w:hint="eastAsia"/>
        </w:rPr>
        <w:t>、</w:t>
      </w:r>
      <w:r>
        <w:t>48</w:t>
      </w:r>
      <w:r>
        <w:rPr>
          <w:rFonts w:hint="eastAsia"/>
        </w:rPr>
        <w:t>、</w:t>
      </w:r>
      <w:r>
        <w:t>49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名词总分分析表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名词等级得分率分析表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名词分数分布曲线图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8AC36AA" wp14:editId="01884506">
            <wp:extent cx="4980952" cy="254285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名词难度曲线图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7912A0D" wp14:editId="332E4E5A">
            <wp:extent cx="4980952" cy="254285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名词分组分析表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37.85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62.56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39171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名词等级分析表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39171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形容词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2</w:t>
      </w:r>
      <w:r>
        <w:rPr>
          <w:rFonts w:hint="eastAsia"/>
        </w:rPr>
        <w:t>道试题，题号是：</w:t>
      </w:r>
      <w:r>
        <w:t>37</w:t>
      </w:r>
      <w:r>
        <w:rPr>
          <w:rFonts w:hint="eastAsia"/>
        </w:rPr>
        <w:t>、</w:t>
      </w:r>
      <w:r>
        <w:t>50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形容词总分分析表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形容词等级得分率分析表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形容词分数分布曲线图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19D67E9" wp14:editId="6E8CC647">
            <wp:extent cx="4980952" cy="254285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形容词难度曲线图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0C44B79" wp14:editId="1491EACF">
            <wp:extent cx="4980952" cy="254285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形容词分组分析表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42556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形容词等级分析表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42556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连词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1</w:t>
      </w:r>
      <w:r>
        <w:rPr>
          <w:rFonts w:hint="eastAsia"/>
        </w:rPr>
        <w:t>道试题，题号是：</w:t>
      </w:r>
      <w:r>
        <w:t>39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连词总分分析表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连词等级得分率分析表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连词分数分布曲线图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729D7EF" wp14:editId="2C9A3680">
            <wp:extent cx="4980952" cy="254285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连词难度曲线图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FD28FE1" wp14:editId="03C40719">
            <wp:extent cx="4980952" cy="254285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连词分组分析表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连词等级分析表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副词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1</w:t>
      </w:r>
      <w:r>
        <w:rPr>
          <w:rFonts w:hint="eastAsia"/>
        </w:rPr>
        <w:t>道试题，题号是：</w:t>
      </w:r>
      <w:r>
        <w:t>40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副词总分分析表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副词等级得分率分析表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副词分数分布曲线图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700914F" wp14:editId="759E957A">
            <wp:extent cx="4980952" cy="254285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副词难度曲线图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5C514A1" wp14:editId="4B3E4A7E">
            <wp:extent cx="4980952" cy="254285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副词分组分析表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副词等级分析表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2"/>
        <w:rPr>
          <w:rFonts w:hint="eastAsia"/>
        </w:rPr>
      </w:pPr>
      <w:bookmarkStart w:id="10" w:name="_Toc380941692"/>
      <w:r>
        <w:rPr>
          <w:rFonts w:hint="eastAsia"/>
        </w:rPr>
        <w:t>阅读能力分析</w:t>
      </w:r>
      <w:bookmarkEnd w:id="10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理解主旨要义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3</w:t>
      </w:r>
      <w:r>
        <w:rPr>
          <w:rFonts w:hint="eastAsia"/>
        </w:rPr>
        <w:t>道试题，题号是：</w:t>
      </w:r>
      <w:r>
        <w:t>54</w:t>
      </w:r>
      <w:r>
        <w:rPr>
          <w:rFonts w:hint="eastAsia"/>
        </w:rPr>
        <w:t>、</w:t>
      </w:r>
      <w:r>
        <w:t>62</w:t>
      </w:r>
      <w:r>
        <w:rPr>
          <w:rFonts w:hint="eastAsia"/>
        </w:rPr>
        <w:t>、</w:t>
      </w:r>
      <w:r>
        <w:t>65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理解主旨要义总分分析表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理解主旨要义等级得分率分析表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理解主旨要义分数分布曲线图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BC78A81" wp14:editId="51F509AD">
            <wp:extent cx="4980952" cy="254285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理解主旨要义难度曲线图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D0003DC" wp14:editId="0E1C5AD9">
            <wp:extent cx="4980952" cy="254285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理解主旨要义分组分析表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57.98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69.68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78.64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理解主旨要义等级分析表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获取事实性信息2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7</w:t>
      </w:r>
      <w:r>
        <w:rPr>
          <w:rFonts w:hint="eastAsia"/>
        </w:rPr>
        <w:t>道试题，题号是：</w:t>
      </w:r>
      <w:r>
        <w:t>51</w:t>
      </w:r>
      <w:r>
        <w:rPr>
          <w:rFonts w:hint="eastAsia"/>
        </w:rPr>
        <w:t>～</w:t>
      </w:r>
      <w:r>
        <w:t>53</w:t>
      </w:r>
      <w:r>
        <w:rPr>
          <w:rFonts w:hint="eastAsia"/>
        </w:rPr>
        <w:t>、</w:t>
      </w:r>
      <w:r>
        <w:t>55</w:t>
      </w:r>
      <w:r>
        <w:rPr>
          <w:rFonts w:hint="eastAsia"/>
        </w:rPr>
        <w:t>～</w:t>
      </w:r>
      <w:r>
        <w:t>56</w:t>
      </w:r>
      <w:r>
        <w:rPr>
          <w:rFonts w:hint="eastAsia"/>
        </w:rPr>
        <w:t>、</w:t>
      </w:r>
      <w:r>
        <w:t>60</w:t>
      </w:r>
      <w:r>
        <w:rPr>
          <w:rFonts w:hint="eastAsia"/>
        </w:rPr>
        <w:t>、</w:t>
      </w:r>
      <w:r>
        <w:t>63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</w:t>
      </w:r>
      <w:r>
        <w:rPr>
          <w:rFonts w:hint="eastAsia"/>
        </w:rPr>
        <w:t>2</w:t>
      </w:r>
      <w:r>
        <w:rPr>
          <w:rFonts w:hint="eastAsia"/>
        </w:rPr>
        <w:t>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</w:t>
      </w:r>
      <w:r>
        <w:rPr>
          <w:rFonts w:hint="eastAsia"/>
        </w:rPr>
        <w:t>2</w:t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</w:t>
      </w:r>
      <w:r>
        <w:rPr>
          <w:rFonts w:hint="eastAsia"/>
        </w:rPr>
        <w:t>2</w:t>
      </w:r>
      <w:r>
        <w:rPr>
          <w:rFonts w:hint="eastAsia"/>
        </w:rPr>
        <w:t>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D265DF7" wp14:editId="0B6BA580">
            <wp:extent cx="4980952" cy="254285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</w:t>
      </w:r>
      <w:r>
        <w:rPr>
          <w:rFonts w:hint="eastAsia"/>
        </w:rPr>
        <w:t>2</w:t>
      </w:r>
      <w:r>
        <w:rPr>
          <w:rFonts w:hint="eastAsia"/>
        </w:rPr>
        <w:t>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2BBE73A" wp14:editId="3E0ACC60">
            <wp:extent cx="4980952" cy="25428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</w:t>
      </w:r>
      <w:r>
        <w:rPr>
          <w:rFonts w:hint="eastAsia"/>
        </w:rPr>
        <w:t>2</w:t>
      </w:r>
      <w:r>
        <w:rPr>
          <w:rFonts w:hint="eastAsia"/>
        </w:rPr>
        <w:t>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52.73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75.86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81.86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82.77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87.83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获取事实性信息</w:t>
      </w:r>
      <w:r>
        <w:rPr>
          <w:rFonts w:hint="eastAsia"/>
        </w:rPr>
        <w:t>2</w:t>
      </w:r>
      <w:r>
        <w:rPr>
          <w:rFonts w:hint="eastAsia"/>
        </w:rPr>
        <w:t>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排序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1</w:t>
      </w:r>
      <w:r>
        <w:rPr>
          <w:rFonts w:hint="eastAsia"/>
        </w:rPr>
        <w:t>道试题，题号是：</w:t>
      </w:r>
      <w:r>
        <w:t>61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排序总分分析表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排序等级得分率分析表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排序分数分布曲线图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55E88E3" wp14:editId="64616D4E">
            <wp:extent cx="4980952" cy="254285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排序难度曲线图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08FD641" wp14:editId="37BE5F6B">
            <wp:extent cx="4980952" cy="254285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排序分组分析表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49926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80.04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排序等级分析表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28055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49926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推断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1</w:t>
      </w:r>
      <w:r>
        <w:rPr>
          <w:rFonts w:hint="eastAsia"/>
        </w:rPr>
        <w:t>道试题，题号是：</w:t>
      </w:r>
      <w:r>
        <w:t>57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推断总分分析表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推断等级得分率分析表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推断分数分布曲线图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9C9FCB5" wp14:editId="596493D9">
            <wp:extent cx="4980952" cy="254285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推断难度曲线图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99F044F" wp14:editId="0675FF77">
            <wp:extent cx="4980952" cy="254285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推断分组分析表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推断等级分析表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理解意图、态度和观点2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3</w:t>
      </w:r>
      <w:r>
        <w:rPr>
          <w:rFonts w:hint="eastAsia"/>
        </w:rPr>
        <w:t>道试题，题号是：</w:t>
      </w:r>
      <w:r>
        <w:t>58</w:t>
      </w:r>
      <w:r>
        <w:rPr>
          <w:rFonts w:hint="eastAsia"/>
        </w:rPr>
        <w:t>、</w:t>
      </w:r>
      <w:r>
        <w:t>59</w:t>
      </w:r>
      <w:r>
        <w:rPr>
          <w:rFonts w:hint="eastAsia"/>
        </w:rPr>
        <w:t>、</w:t>
      </w:r>
      <w:r>
        <w:t>64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</w:t>
      </w:r>
      <w:r>
        <w:rPr>
          <w:rFonts w:hint="eastAsia"/>
        </w:rPr>
        <w:t>2</w:t>
      </w:r>
      <w:r>
        <w:rPr>
          <w:rFonts w:hint="eastAsia"/>
        </w:rPr>
        <w:t>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</w:t>
      </w:r>
      <w:r>
        <w:rPr>
          <w:rFonts w:hint="eastAsia"/>
        </w:rPr>
        <w:t>2</w:t>
      </w:r>
      <w:r>
        <w:rPr>
          <w:rFonts w:hint="eastAsia"/>
        </w:rPr>
        <w:t>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</w:t>
      </w:r>
      <w:r>
        <w:rPr>
          <w:rFonts w:hint="eastAsia"/>
        </w:rPr>
        <w:t>2</w:t>
      </w:r>
      <w:r>
        <w:rPr>
          <w:rFonts w:hint="eastAsia"/>
        </w:rPr>
        <w:t>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3BE6CC9" wp14:editId="02E1A43B">
            <wp:extent cx="4980952" cy="254285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</w:t>
      </w:r>
      <w:r>
        <w:rPr>
          <w:rFonts w:hint="eastAsia"/>
        </w:rPr>
        <w:t>2</w:t>
      </w:r>
      <w:r>
        <w:rPr>
          <w:rFonts w:hint="eastAsia"/>
        </w:rPr>
        <w:t>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7F16029" wp14:editId="1150392E">
            <wp:extent cx="4980952" cy="254285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</w:t>
      </w:r>
      <w:r>
        <w:rPr>
          <w:rFonts w:hint="eastAsia"/>
        </w:rPr>
        <w:t>2</w:t>
      </w:r>
      <w:r>
        <w:rPr>
          <w:rFonts w:hint="eastAsia"/>
        </w:rPr>
        <w:t>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63.87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74.04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39456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理解意图、态度和观点</w:t>
      </w:r>
      <w:r>
        <w:rPr>
          <w:rFonts w:hint="eastAsia"/>
        </w:rPr>
        <w:t>2</w:t>
      </w:r>
      <w:r>
        <w:rPr>
          <w:rFonts w:hint="eastAsia"/>
        </w:rPr>
        <w:t>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39456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2"/>
        <w:rPr>
          <w:rFonts w:hint="eastAsia"/>
        </w:rPr>
      </w:pPr>
      <w:bookmarkStart w:id="11" w:name="_Toc380941693"/>
      <w:r>
        <w:rPr>
          <w:rFonts w:hint="eastAsia"/>
        </w:rPr>
        <w:t>题型分析</w:t>
      </w:r>
      <w:bookmarkEnd w:id="11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原型题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8</w:t>
      </w:r>
      <w:r>
        <w:rPr>
          <w:rFonts w:hint="eastAsia"/>
        </w:rPr>
        <w:t>道试题，题号是：</w:t>
      </w:r>
      <w:r>
        <w:t>21</w:t>
      </w:r>
      <w:r>
        <w:rPr>
          <w:rFonts w:hint="eastAsia"/>
        </w:rPr>
        <w:t>、</w:t>
      </w:r>
      <w:r>
        <w:t>23</w:t>
      </w:r>
      <w:r>
        <w:rPr>
          <w:rFonts w:hint="eastAsia"/>
        </w:rPr>
        <w:t>、</w:t>
      </w:r>
      <w:r>
        <w:t>24</w:t>
      </w:r>
      <w:r>
        <w:rPr>
          <w:rFonts w:hint="eastAsia"/>
        </w:rPr>
        <w:t>、</w:t>
      </w:r>
      <w:r>
        <w:t>26</w:t>
      </w:r>
      <w:r>
        <w:rPr>
          <w:rFonts w:hint="eastAsia"/>
        </w:rPr>
        <w:t>、</w:t>
      </w:r>
      <w:r>
        <w:t>27</w:t>
      </w:r>
      <w:r>
        <w:rPr>
          <w:rFonts w:hint="eastAsia"/>
        </w:rPr>
        <w:t>、</w:t>
      </w:r>
      <w:r>
        <w:t>28</w:t>
      </w:r>
      <w:r>
        <w:rPr>
          <w:rFonts w:hint="eastAsia"/>
        </w:rPr>
        <w:t>、</w:t>
      </w:r>
      <w:r>
        <w:t>29</w:t>
      </w:r>
      <w:r>
        <w:rPr>
          <w:rFonts w:hint="eastAsia"/>
        </w:rPr>
        <w:t>、</w:t>
      </w:r>
      <w:r>
        <w:t>32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原型题总分分析表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7.26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原型题等级得分率分析表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原型题分数分布曲线图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5FA6734" wp14:editId="05878595">
            <wp:extent cx="4980952" cy="254285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原型题难度曲线图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66E27D0" wp14:editId="783FD232">
            <wp:extent cx="4980952" cy="254285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原型题分组分析表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51.99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71.84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36758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81.78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原型题等级分析表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36758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变型题</w:t>
      </w:r>
    </w:p>
    <w:p w:rsidR="002E7EA8" w:rsidRDefault="002E7EA8" w:rsidP="002E7EA8">
      <w:pPr>
        <w:pStyle w:val="ExamBodyText"/>
      </w:pPr>
      <w:r>
        <w:rPr>
          <w:rFonts w:hint="eastAsia"/>
        </w:rPr>
        <w:t>本题组共包含</w:t>
      </w:r>
      <w:r>
        <w:t>7</w:t>
      </w:r>
      <w:r>
        <w:rPr>
          <w:rFonts w:hint="eastAsia"/>
        </w:rPr>
        <w:t>道试题，题号是：</w:t>
      </w:r>
      <w:r>
        <w:t>22</w:t>
      </w:r>
      <w:r>
        <w:rPr>
          <w:rFonts w:hint="eastAsia"/>
        </w:rPr>
        <w:t>、</w:t>
      </w:r>
      <w:r>
        <w:t>25</w:t>
      </w:r>
      <w:r>
        <w:rPr>
          <w:rFonts w:hint="eastAsia"/>
        </w:rPr>
        <w:t>、</w:t>
      </w:r>
      <w:r>
        <w:t>30</w:t>
      </w:r>
      <w:r>
        <w:rPr>
          <w:rFonts w:hint="eastAsia"/>
        </w:rPr>
        <w:t>、</w:t>
      </w:r>
      <w:r>
        <w:t>31</w:t>
      </w:r>
      <w:r>
        <w:rPr>
          <w:rFonts w:hint="eastAsia"/>
        </w:rPr>
        <w:t>、</w:t>
      </w:r>
      <w:r>
        <w:t>33</w:t>
      </w:r>
      <w:r>
        <w:rPr>
          <w:rFonts w:hint="eastAsia"/>
        </w:rPr>
        <w:t>、</w:t>
      </w:r>
      <w:r>
        <w:t>34</w:t>
      </w:r>
      <w:r>
        <w:rPr>
          <w:rFonts w:hint="eastAsia"/>
        </w:rPr>
        <w:t>、</w:t>
      </w:r>
      <w:r>
        <w:t>35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变型题总分分析表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变型题等级得分率分析表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变型题分数分布曲线图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F62D9DE" wp14:editId="2AF1BF77">
            <wp:extent cx="4980952" cy="254285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变型题难度曲线图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DC49903" wp14:editId="5457A0C1">
            <wp:extent cx="4980952" cy="254285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变型题分组分析表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51.86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80.60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变型题等级分析表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1"/>
        <w:rPr>
          <w:rFonts w:hint="eastAsia"/>
        </w:rPr>
      </w:pPr>
      <w:bookmarkStart w:id="12" w:name="_Toc380941694"/>
      <w:r>
        <w:rPr>
          <w:rFonts w:hint="eastAsia"/>
        </w:rPr>
        <w:t>题目分析</w:t>
      </w:r>
      <w:bookmarkEnd w:id="12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D43B325" wp14:editId="704BFE38">
            <wp:extent cx="4980952" cy="254285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20FDD76" wp14:editId="6273B5B0">
            <wp:extent cx="4933333" cy="2761905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52151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52151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046F954" wp14:editId="39736030">
            <wp:extent cx="4980952" cy="254285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53FC1B3" wp14:editId="5090E796">
            <wp:extent cx="4933333" cy="2761905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56194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30416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56194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63775FF" wp14:editId="26EDA397">
            <wp:extent cx="4980952" cy="2542857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EF71D7A" wp14:editId="3E6ED37B">
            <wp:extent cx="4933333" cy="2761905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50858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50858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EE05D05" wp14:editId="1E4A62FB">
            <wp:extent cx="4980952" cy="254285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C3A6433" wp14:editId="64AAC3E6">
            <wp:extent cx="4933333" cy="2761905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AC9FB15" wp14:editId="6D768EB3">
            <wp:extent cx="4980952" cy="2542857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FEDBC3A" wp14:editId="25C5167A">
            <wp:extent cx="4933333" cy="2761905"/>
            <wp:effectExtent l="0" t="0" r="635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53750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53750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第6题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E8F9EA4" wp14:editId="41B65A4E">
            <wp:extent cx="4980952" cy="2542857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A9AA2F6" wp14:editId="30D31111">
            <wp:extent cx="4933333" cy="2761905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54334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54334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第7题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3BCA44A" wp14:editId="62EA6503">
            <wp:extent cx="4980952" cy="254285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E38AA17" wp14:editId="0EC68BBF">
            <wp:extent cx="4933333" cy="2761905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30372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第8题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CB4C71A" wp14:editId="158DADC4">
            <wp:extent cx="4980952" cy="2542857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B86F03B" wp14:editId="5F75425E">
            <wp:extent cx="4933333" cy="2761905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55009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55009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第9题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956A260" wp14:editId="65807413">
            <wp:extent cx="4980952" cy="2542857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1408CA4" wp14:editId="206EBE81">
            <wp:extent cx="4933333" cy="2761905"/>
            <wp:effectExtent l="0" t="0" r="63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55756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30424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55756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第10题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78508B9" wp14:editId="551EAB59">
            <wp:extent cx="4980952" cy="254285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CDAC164" wp14:editId="483015BB">
            <wp:extent cx="4933333" cy="2761905"/>
            <wp:effectExtent l="0" t="0" r="63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第11题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B8DF379" wp14:editId="69054F3D">
            <wp:extent cx="4980952" cy="254285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4386B85" wp14:editId="49C464AE">
            <wp:extent cx="4933333" cy="2761905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54083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54083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第12题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B083421" wp14:editId="13DD3742">
            <wp:extent cx="4980952" cy="2542857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1D7768E" wp14:editId="4A68D27D">
            <wp:extent cx="4933333" cy="2761905"/>
            <wp:effectExtent l="0" t="0" r="635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55406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55406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第13题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3871F5E" wp14:editId="17B59085">
            <wp:extent cx="4980952" cy="2542857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04FB294" wp14:editId="6908095D">
            <wp:extent cx="4933333" cy="2761905"/>
            <wp:effectExtent l="0" t="0" r="635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55863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30533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55863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第14题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2E0C7BA" wp14:editId="3FD9A371">
            <wp:extent cx="4980952" cy="2542857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55E10D5" wp14:editId="48E75E3F">
            <wp:extent cx="4933333" cy="2761905"/>
            <wp:effectExtent l="0" t="0" r="635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第15题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A45D9DB" wp14:editId="3D74A01B">
            <wp:extent cx="4980952" cy="2542857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36F8351" wp14:editId="595F6231">
            <wp:extent cx="4933333" cy="2761905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52837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52837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第16题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6152999" wp14:editId="72468B63">
            <wp:extent cx="4980952" cy="2542857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F15D63E" wp14:editId="47DE435E">
            <wp:extent cx="4933333" cy="2761905"/>
            <wp:effectExtent l="0" t="0" r="635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51569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28027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51569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第17题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42CB1F4" wp14:editId="3117FA78">
            <wp:extent cx="4980952" cy="2542857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DF14CC4" wp14:editId="67EB5106">
            <wp:extent cx="4933333" cy="2761905"/>
            <wp:effectExtent l="0" t="0" r="635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78.79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第18题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E79D834" wp14:editId="2E4AEAC7">
            <wp:extent cx="4980952" cy="2542857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E99EEFB" wp14:editId="182755B8">
            <wp:extent cx="4933333" cy="2761905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13.98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68.66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27064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第19题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BAF42D9" wp14:editId="4629A1CD">
            <wp:extent cx="4980952" cy="2542857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D9481FA" wp14:editId="1EA044E2">
            <wp:extent cx="4933333" cy="2761905"/>
            <wp:effectExtent l="0" t="0" r="635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第20题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B62F0F6" wp14:editId="051C1CBF">
            <wp:extent cx="4980952" cy="2542857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39BF9AB" wp14:editId="4233E28E">
            <wp:extent cx="4933333" cy="2761905"/>
            <wp:effectExtent l="0" t="0" r="635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53231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29033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53231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第21题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AC18EDA" wp14:editId="151E65B7">
            <wp:extent cx="4980952" cy="2542857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931B424" wp14:editId="135148F9">
            <wp:extent cx="4933333" cy="2761905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第22题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C0CF4B7" wp14:editId="340F6D3D">
            <wp:extent cx="4980952" cy="2542857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D7E4B84" wp14:editId="67DAD1B8">
            <wp:extent cx="4933333" cy="2761905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27064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第23题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4CDF142" wp14:editId="425E22A0">
            <wp:extent cx="4980952" cy="2542857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18C9BB0" wp14:editId="05CD4281">
            <wp:extent cx="4933333" cy="2761905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第24题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24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24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24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353E13A" wp14:editId="3D85E6AC">
            <wp:extent cx="4980952" cy="2542857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24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BF95B23" wp14:editId="116FB170">
            <wp:extent cx="4933333" cy="2761905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24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53231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92.92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24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29033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53231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第25题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25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25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25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E21A451" wp14:editId="54983F9E">
            <wp:extent cx="4980952" cy="2542857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25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2AAFA0B" wp14:editId="7B787372">
            <wp:extent cx="4933333" cy="2761905"/>
            <wp:effectExtent l="0" t="0" r="635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25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48424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25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48424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第26题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26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26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26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B4A1AA0" wp14:editId="28B7B5B9">
            <wp:extent cx="4980952" cy="2542857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26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0B589A9" wp14:editId="0CDA3D34">
            <wp:extent cx="4933333" cy="2761905"/>
            <wp:effectExtent l="0" t="0" r="635" b="63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26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26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第27题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27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27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27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2FA6C4A" wp14:editId="42A3A404">
            <wp:extent cx="4980952" cy="2542857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27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0F628D4" wp14:editId="2FF4FDF8">
            <wp:extent cx="4933333" cy="2761905"/>
            <wp:effectExtent l="0" t="0" r="635" b="63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27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53506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27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53506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第28题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28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28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28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BA34747" wp14:editId="7854AF86">
            <wp:extent cx="4980952" cy="2542857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28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4F7F8C2" wp14:editId="50B3A51A">
            <wp:extent cx="4933333" cy="2761905"/>
            <wp:effectExtent l="0" t="0" r="635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28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7.21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28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第29题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29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29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29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4DB2B9F" wp14:editId="028A417A">
            <wp:extent cx="4980952" cy="2542857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29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9E4076C" wp14:editId="67CE8B1F">
            <wp:extent cx="4933333" cy="2761905"/>
            <wp:effectExtent l="0" t="0" r="63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29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29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第30题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5AAB1B8" wp14:editId="5095D47A">
            <wp:extent cx="4980952" cy="2542857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98EE1C4" wp14:editId="6349342C">
            <wp:extent cx="4933333" cy="2761905"/>
            <wp:effectExtent l="0" t="0" r="63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第31题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BC08A88" wp14:editId="5B71C620">
            <wp:extent cx="4980952" cy="2542857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E8BA36B" wp14:editId="3ACC0D5A">
            <wp:extent cx="4933333" cy="2761905"/>
            <wp:effectExtent l="0" t="0" r="635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51458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51458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第32题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32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32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32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E81CB96" wp14:editId="42DAC248">
            <wp:extent cx="4980952" cy="2542857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32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864A3ED" wp14:editId="51ABB59D">
            <wp:extent cx="4933333" cy="2761905"/>
            <wp:effectExtent l="0" t="0" r="635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32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52270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5.72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32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52270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第33题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319E768" wp14:editId="0CAA9576">
            <wp:extent cx="4980952" cy="2542857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9FA4EED" wp14:editId="1E9479CE">
            <wp:extent cx="4933333" cy="2761905"/>
            <wp:effectExtent l="0" t="0" r="635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54575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30147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54575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第34题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34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34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34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101CE5F" wp14:editId="4116C0FC">
            <wp:extent cx="4980952" cy="2542857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34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A44062D" wp14:editId="1939D784">
            <wp:extent cx="4933333" cy="2761905"/>
            <wp:effectExtent l="0" t="0" r="635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34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52623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34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52623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第35题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35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35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35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A3E8A8A" wp14:editId="28C35C8B">
            <wp:extent cx="4980952" cy="2542857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35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A073F7F" wp14:editId="617BAB3A">
            <wp:extent cx="4933333" cy="2761905"/>
            <wp:effectExtent l="0" t="0" r="635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35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48309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35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26332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48309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第36题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36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36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36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EBAC8F9" wp14:editId="298C856F">
            <wp:extent cx="4980952" cy="2542857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36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DF229FF" wp14:editId="000C1F46">
            <wp:extent cx="4933333" cy="2761905"/>
            <wp:effectExtent l="0" t="0" r="635" b="63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36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36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30112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第37题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37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37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37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5E10C24" wp14:editId="1DEC1709">
            <wp:extent cx="4980952" cy="2542857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37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0752C3B" wp14:editId="0CA7D3A3">
            <wp:extent cx="4933333" cy="2761905"/>
            <wp:effectExtent l="0" t="0" r="635" b="63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37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37305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37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37305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第38题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38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38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38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D624D4A" wp14:editId="178DDAE0">
            <wp:extent cx="4980952" cy="2542857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38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846061E" wp14:editId="4BDC3545">
            <wp:extent cx="4933333" cy="2761905"/>
            <wp:effectExtent l="0" t="0" r="635" b="63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38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6.69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38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27147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第39题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AD837F3" wp14:editId="707A626D">
            <wp:extent cx="4980952" cy="2542857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02D3F78" wp14:editId="17272653">
            <wp:extent cx="4933333" cy="2761905"/>
            <wp:effectExtent l="0" t="0" r="635" b="63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第40题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40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40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40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AB6F832" wp14:editId="7A114CC3">
            <wp:extent cx="4980952" cy="2542857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40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AD2C4B3" wp14:editId="23134BAD">
            <wp:extent cx="4933333" cy="2761905"/>
            <wp:effectExtent l="0" t="0" r="635" b="63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40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-0.02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17064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40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9394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18541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17064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第41题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41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41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41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FF445D4" wp14:editId="57CADA18">
            <wp:extent cx="4980952" cy="2542857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41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16F489D" wp14:editId="7523F884">
            <wp:extent cx="4933333" cy="2761905"/>
            <wp:effectExtent l="0" t="0" r="635" b="63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41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89.43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41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28255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第42题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14E8AD1" wp14:editId="7AB7F3D9">
            <wp:extent cx="4980952" cy="2542857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B8BA619" wp14:editId="21A2CDC9">
            <wp:extent cx="4933333" cy="2761905"/>
            <wp:effectExtent l="0" t="0" r="635" b="63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53088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53088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第43题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19AB045" wp14:editId="7A14B678">
            <wp:extent cx="4980952" cy="2542857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8199C1E" wp14:editId="46714753">
            <wp:extent cx="4933333" cy="2761905"/>
            <wp:effectExtent l="0" t="0" r="635" b="63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第44题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44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44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44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C149F53" wp14:editId="7DA37D39">
            <wp:extent cx="4980952" cy="2542857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44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FB83485" wp14:editId="790E532D">
            <wp:extent cx="4933333" cy="2761905"/>
            <wp:effectExtent l="0" t="0" r="635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44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44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第45题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45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-0.07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45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45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D1E38D6" wp14:editId="6C651A79">
            <wp:extent cx="4980952" cy="2542857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45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CBE7188" wp14:editId="73777A36">
            <wp:extent cx="4933333" cy="2761905"/>
            <wp:effectExtent l="0" t="0" r="635" b="63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45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48556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45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27059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48556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第46题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BB97B40" wp14:editId="291318BD">
            <wp:extent cx="4980952" cy="2542857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F8077A9" wp14:editId="62FDF823">
            <wp:extent cx="4933333" cy="2761905"/>
            <wp:effectExtent l="0" t="0" r="635" b="63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24561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24561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第47题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122BC13" wp14:editId="0D0AC25C">
            <wp:extent cx="4980952" cy="2542857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C4E98C3" wp14:editId="25FFC874">
            <wp:extent cx="4933333" cy="2761905"/>
            <wp:effectExtent l="0" t="0" r="635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21281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21281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24891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第48题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48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48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48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7205488" wp14:editId="56706FA5">
            <wp:extent cx="4980952" cy="2542857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48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2E09E92" wp14:editId="5AA6B064">
            <wp:extent cx="4933333" cy="2761905"/>
            <wp:effectExtent l="0" t="0" r="635" b="63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48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39.20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48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22458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第49题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49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49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49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AB7A49C" wp14:editId="5FBF4511">
            <wp:extent cx="4980952" cy="2542857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49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82B50D5" wp14:editId="0AC137A8">
            <wp:extent cx="4933333" cy="2761905"/>
            <wp:effectExtent l="0" t="0" r="635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49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-0.07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49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15482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第50题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50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50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50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1054147" wp14:editId="7C138DA0">
            <wp:extent cx="4980952" cy="2542857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50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EF0FBE9" wp14:editId="117B5210">
            <wp:extent cx="4933333" cy="2761905"/>
            <wp:effectExtent l="0" t="0" r="635" b="63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50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52610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91.84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50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28902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52610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第51题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51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51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51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27D6BC1" wp14:editId="73273BDB">
            <wp:extent cx="4980952" cy="2542857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51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7AE98BC" wp14:editId="66B54023">
            <wp:extent cx="4933333" cy="2761905"/>
            <wp:effectExtent l="0" t="0" r="635" b="63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51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51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56765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第52题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52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52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52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93056D4" wp14:editId="21AEDA28">
            <wp:extent cx="4980952" cy="2542857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52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F988501" wp14:editId="4DA679A9">
            <wp:extent cx="4933333" cy="2761905"/>
            <wp:effectExtent l="0" t="0" r="635" b="6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52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52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30365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56099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第53题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BEB4877" wp14:editId="488EBC2E">
            <wp:extent cx="4980952" cy="2542857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2C27B26" wp14:editId="6848030B">
            <wp:extent cx="4933333" cy="2761905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53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30196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第54题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54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54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54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DCAEFD1" wp14:editId="79F720B8">
            <wp:extent cx="4980952" cy="2542857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54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AA48B22" wp14:editId="3B65A891">
            <wp:extent cx="4933333" cy="2761905"/>
            <wp:effectExtent l="0" t="0" r="635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54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46386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54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46386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第55题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55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1.15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55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55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BC83FB3" wp14:editId="3700E51C">
            <wp:extent cx="4980952" cy="2542857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55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DC69F15" wp14:editId="79AA408E">
            <wp:extent cx="4933333" cy="2761905"/>
            <wp:effectExtent l="0" t="0" r="635" b="63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55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54188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55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29823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54188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第56题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56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56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56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A4A6FC0" wp14:editId="63A47578">
            <wp:extent cx="4980952" cy="2542857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56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F561576" wp14:editId="26E26289">
            <wp:extent cx="4933333" cy="2761905"/>
            <wp:effectExtent l="0" t="0" r="635" b="63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56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48948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56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16378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4366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48948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第57题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57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57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57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D735434" wp14:editId="018EAB40">
            <wp:extent cx="4980952" cy="2542857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57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F785DB0" wp14:editId="2786CD6F">
            <wp:extent cx="4933333" cy="2761905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57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53027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92.57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57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53027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第58题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58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58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58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F32BD77" wp14:editId="5FCFBFC2">
            <wp:extent cx="4980952" cy="2542857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58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D98D50D" wp14:editId="0DA46D77">
            <wp:extent cx="4933333" cy="2761905"/>
            <wp:effectExtent l="0" t="0" r="635" b="63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58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53339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58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29799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53339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第59题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59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59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59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3BC61EB2" wp14:editId="6775CC2D">
            <wp:extent cx="4980952" cy="2542857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59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56161BF" wp14:editId="1B872AA4">
            <wp:extent cx="4933333" cy="2761905"/>
            <wp:effectExtent l="0" t="0" r="635" b="63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59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-0.30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59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10414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9046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第60题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60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60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60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60B24D5" wp14:editId="6B1118A2">
            <wp:extent cx="4980952" cy="2542857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60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41D3DC0" wp14:editId="7C661D4D">
            <wp:extent cx="4933333" cy="2761905"/>
            <wp:effectExtent l="0" t="0" r="635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60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24.54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60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21564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14058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14690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第61题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61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61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0.87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61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46DD82C3" wp14:editId="637EFB31">
            <wp:extent cx="4980952" cy="2542857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61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54DDA209" wp14:editId="6E8EE336">
            <wp:extent cx="4933333" cy="2761905"/>
            <wp:effectExtent l="0" t="0" r="635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61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13.57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61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16951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13308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27283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第62题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62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62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0.91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62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00F682E1" wp14:editId="1C658024">
            <wp:extent cx="4980952" cy="254285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62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442ADD9" wp14:editId="6D4FB155">
            <wp:extent cx="4933333" cy="2761905"/>
            <wp:effectExtent l="0" t="0" r="635" b="63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62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选项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相关系数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11.39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17.67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-0.22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Pr="002E7EA8" w:rsidRDefault="002E7EA8" w:rsidP="002E7EA8">
            <w:pPr>
              <w:pStyle w:val="TableContent2"/>
              <w:rPr>
                <w:sz w:val="18"/>
              </w:rPr>
            </w:pPr>
            <w:r w:rsidRPr="002E7EA8">
              <w:rPr>
                <w:rFonts w:hint="eastAsia"/>
                <w:sz w:val="18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-0.13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62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Ａ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*Ｂ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Ｃ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Ｄ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34599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未选或多选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第63题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63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63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0.62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63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B95E580" wp14:editId="3AF56822">
            <wp:extent cx="4980952" cy="2542857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63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C83B62D" wp14:editId="01129DE3">
            <wp:extent cx="4933333" cy="2761905"/>
            <wp:effectExtent l="0" t="0" r="63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63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77.97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63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24736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44664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第64题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64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1.73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64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0.90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64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FFA4921" wp14:editId="4052D992">
            <wp:extent cx="4980952" cy="2542857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64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15062417" wp14:editId="2B4C26E5">
            <wp:extent cx="4933333" cy="2761905"/>
            <wp:effectExtent l="0" t="0" r="635" b="63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388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64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61.42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47785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80.03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389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64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6201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3223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47785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第65题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390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65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391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65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0.15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0.64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65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66D3EFB0" wp14:editId="547149A6">
            <wp:extent cx="4980952" cy="2542857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65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A384623" wp14:editId="1A86828B">
            <wp:extent cx="4933333" cy="2761905"/>
            <wp:effectExtent l="0" t="0" r="635" b="63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392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65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16.25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64.63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71.36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22530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81.43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3687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24729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43.17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393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65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22530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12004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24729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第66题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394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66</w:t>
      </w:r>
      <w:r>
        <w:rPr>
          <w:rFonts w:hint="eastAsia"/>
        </w:rPr>
        <w:t>题分析表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满分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最小值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标准差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差异系数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难度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区分度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07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13.68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2.46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071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395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66</w:t>
      </w:r>
      <w:r>
        <w:rPr>
          <w:rFonts w:hint="eastAsia"/>
        </w:rPr>
        <w:t>题等级得分率分析表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不及格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0.77</w:t>
            </w:r>
          </w:p>
        </w:tc>
        <w:tc>
          <w:tcPr>
            <w:tcW w:w="192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0.59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</w:t>
            </w:r>
          </w:p>
        </w:tc>
        <w:tc>
          <w:tcPr>
            <w:tcW w:w="1928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66</w:t>
      </w:r>
      <w:r>
        <w:rPr>
          <w:rFonts w:hint="eastAsia"/>
        </w:rPr>
        <w:t>题难度曲线图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24541DAA" wp14:editId="66E48AA4">
            <wp:extent cx="4980952" cy="2542857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66</w:t>
      </w:r>
      <w:r>
        <w:rPr>
          <w:rFonts w:hint="eastAsia"/>
        </w:rPr>
        <w:t>题分组难度曲线图</w:t>
      </w:r>
    </w:p>
    <w:p w:rsidR="002E7EA8" w:rsidRDefault="002E7EA8" w:rsidP="002E7EA8">
      <w:pPr>
        <w:pStyle w:val="ExamBodyText"/>
        <w:jc w:val="center"/>
      </w:pPr>
      <w:r>
        <w:rPr>
          <w:noProof/>
        </w:rPr>
        <w:drawing>
          <wp:inline distT="0" distB="0" distL="0" distR="0" wp14:anchorId="7FA74D26" wp14:editId="07BEC9A0">
            <wp:extent cx="4933333" cy="2761905"/>
            <wp:effectExtent l="0" t="0" r="635" b="63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396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66</w:t>
      </w:r>
      <w:r>
        <w:rPr>
          <w:rFonts w:hint="eastAsia"/>
        </w:rPr>
        <w:t>题分组分析表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G7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比率(%)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平均值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35.10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46.08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46.14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49.19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52.21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52.31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51.81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58.05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53.94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57.29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60.67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1.45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65.12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70.52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1247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9.18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75.47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10.06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77.72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1362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79.55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1374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1442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10.93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81.53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1309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1085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10.15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83.09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1193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84.88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6.02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86.35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3.79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87.61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1013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88.65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90.58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91.97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91.28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95.00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得分率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397</w:t>
      </w:r>
      <w:r>
        <w:fldChar w:fldCharType="end"/>
      </w:r>
      <w:r>
        <w:rPr>
          <w:rFonts w:hint="eastAsia"/>
        </w:rPr>
        <w:t xml:space="preserve">    </w:t>
      </w:r>
      <w:r>
        <w:rPr>
          <w:rFonts w:hint="eastAsia"/>
        </w:rPr>
        <w:t>第</w:t>
      </w:r>
      <w:r>
        <w:rPr>
          <w:rFonts w:hint="eastAsia"/>
        </w:rPr>
        <w:t>66</w:t>
      </w:r>
      <w:r>
        <w:rPr>
          <w:rFonts w:hint="eastAsia"/>
        </w:rPr>
        <w:t>题等级分析表</w:t>
      </w:r>
    </w:p>
    <w:tbl>
      <w:tblPr>
        <w:tblW w:w="9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7"/>
        <w:gridCol w:w="8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876" w:type="dxa"/>
            <w:vMerge w:val="restart"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分值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优秀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良好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合格</w:t>
            </w:r>
          </w:p>
        </w:tc>
        <w:tc>
          <w:tcPr>
            <w:tcW w:w="1752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不合格</w:t>
            </w:r>
          </w:p>
        </w:tc>
        <w:tc>
          <w:tcPr>
            <w:tcW w:w="1754" w:type="dxa"/>
            <w:gridSpan w:val="2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全体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vMerge/>
            <w:shd w:val="clear" w:color="auto" w:fill="auto"/>
            <w:vAlign w:val="center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人数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比率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91.6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86.5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72.7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69.8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54.6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43.2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9.5～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278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10.5～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325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222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832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606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1752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11.5～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949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401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3527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12.5～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2675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3824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821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156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5258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13.5～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4495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78.0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5762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4679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6533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14.5～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1860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4159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6259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2691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52.0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5816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15.5～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2615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1919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41.9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4582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73.7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890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25.8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3450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16.5～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1723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79.4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441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2170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1294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87.7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180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12.2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1476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17.5～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665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93.5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46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6.5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711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372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387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18.5～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99.1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19.0～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96.6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3.4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20.0～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合计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16598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29.0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30797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53.8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6304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11.0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3586</w:t>
            </w:r>
          </w:p>
        </w:tc>
        <w:tc>
          <w:tcPr>
            <w:tcW w:w="8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6.3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57285</w:t>
            </w:r>
          </w:p>
        </w:tc>
        <w:tc>
          <w:tcPr>
            <w:tcW w:w="8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100.0</w:t>
            </w:r>
          </w:p>
        </w:tc>
      </w:tr>
    </w:tbl>
    <w:p w:rsidR="002E7EA8" w:rsidRDefault="002E7EA8" w:rsidP="002E7EA8">
      <w:pPr>
        <w:pStyle w:val="ExamBodyText"/>
        <w:jc w:val="center"/>
      </w:pPr>
    </w:p>
    <w:p w:rsidR="002E7EA8" w:rsidRDefault="002E7EA8">
      <w:pPr>
        <w:widowControl/>
        <w:jc w:val="left"/>
        <w:rPr>
          <w:rFonts w:ascii="宋体" w:cs="宋体"/>
          <w:sz w:val="21"/>
          <w:szCs w:val="20"/>
        </w:rPr>
      </w:pPr>
      <w:r>
        <w:br w:type="page"/>
      </w:r>
    </w:p>
    <w:p w:rsidR="002E7EA8" w:rsidRDefault="002E7EA8" w:rsidP="002E7EA8">
      <w:pPr>
        <w:pStyle w:val="ExamTitle1"/>
        <w:rPr>
          <w:rFonts w:hint="eastAsia"/>
        </w:rPr>
      </w:pPr>
      <w:bookmarkStart w:id="13" w:name="_Toc380941695"/>
      <w:r>
        <w:rPr>
          <w:rFonts w:hint="eastAsia"/>
        </w:rPr>
        <w:t>相关分析</w:t>
      </w:r>
      <w:bookmarkEnd w:id="13"/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主客观题组块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398</w:t>
      </w:r>
      <w:r>
        <w:fldChar w:fldCharType="end"/>
      </w:r>
      <w:r>
        <w:rPr>
          <w:rFonts w:hint="eastAsia"/>
        </w:rPr>
        <w:t>主客观题组块相关分析表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2409"/>
        <w:gridCol w:w="2410"/>
        <w:gridCol w:w="2410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客观题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主观题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客观题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0.7182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0.9692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主观题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0.7182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0.8674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0.9692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0.8674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组块分析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399</w:t>
      </w:r>
      <w:r>
        <w:fldChar w:fldCharType="end"/>
      </w:r>
      <w:r>
        <w:rPr>
          <w:rFonts w:hint="eastAsia"/>
        </w:rPr>
        <w:t>组块分析相关分析表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2409"/>
        <w:gridCol w:w="2410"/>
        <w:gridCol w:w="2410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知识组块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能力组块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知识组块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0.7605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0.8932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能力组块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0.7605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0.9713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0.8932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0.9713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类型分析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400</w:t>
      </w:r>
      <w:r>
        <w:fldChar w:fldCharType="end"/>
      </w:r>
      <w:r>
        <w:rPr>
          <w:rFonts w:hint="eastAsia"/>
        </w:rPr>
        <w:t>类型分析相关分析表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2409"/>
        <w:gridCol w:w="2410"/>
        <w:gridCol w:w="2410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基础性试题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发展性试题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基础性试题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0.7342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0.8826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发展性试题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0.7342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0.9672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0.8826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0.9672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大题分析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401</w:t>
      </w:r>
      <w:r>
        <w:fldChar w:fldCharType="end"/>
      </w:r>
      <w:r>
        <w:rPr>
          <w:rFonts w:hint="eastAsia"/>
        </w:rPr>
        <w:t>大题分析相关分析表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6"/>
        <w:gridCol w:w="1377"/>
        <w:gridCol w:w="1377"/>
        <w:gridCol w:w="1377"/>
        <w:gridCol w:w="1377"/>
        <w:gridCol w:w="1377"/>
        <w:gridCol w:w="13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听力理解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单项填空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完形填空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阅读理解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书面表达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听力理解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0.3476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0.3072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0.4528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0.5156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0.8039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单项填空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0.3476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0.2600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0.2772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0.3136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0.4889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完形填空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0.3072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0.2600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0.2558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0.2664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0.4623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阅读理解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0.4528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0.2772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0.2558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0.4991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0.6501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书面表达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0.5156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0.3136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0.2664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0.4991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0.7650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0.8039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0.4889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0.4623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0.6501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0.7650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听力技能分析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402</w:t>
      </w:r>
      <w:r>
        <w:fldChar w:fldCharType="end"/>
      </w:r>
      <w:r>
        <w:rPr>
          <w:rFonts w:hint="eastAsia"/>
        </w:rPr>
        <w:t>听力技能分析相关分析表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6"/>
        <w:gridCol w:w="1377"/>
        <w:gridCol w:w="1377"/>
        <w:gridCol w:w="1377"/>
        <w:gridCol w:w="1377"/>
        <w:gridCol w:w="1377"/>
        <w:gridCol w:w="13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理解归纳主旨要义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获取事实性信息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简单推断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理解意图、态度和观点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记录信息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理解归纳主旨要义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0.4002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0.4158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0.2033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0.1837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0.3871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获取事实性信息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0.4002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0.5808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0.4017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0.2784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0.6595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简单推断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0.4158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0.5808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0.3192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0.2651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理解意图、态度和观点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0.2033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0.4017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0.3192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0.1717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0.5082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记录信息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0.1837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0.2784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0.2651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0.1717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0.4490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0.3871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0.6595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0.5676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0.5082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0.4490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语法分析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403</w:t>
      </w:r>
      <w:r>
        <w:fldChar w:fldCharType="end"/>
      </w:r>
      <w:r>
        <w:rPr>
          <w:rFonts w:hint="eastAsia"/>
        </w:rPr>
        <w:t>语法分析相关分析表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06"/>
        <w:gridCol w:w="1606"/>
        <w:gridCol w:w="1606"/>
        <w:gridCol w:w="1606"/>
        <w:gridCol w:w="1607"/>
        <w:gridCol w:w="160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动词及时态、语态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从句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虚词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比较等级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动词及时态、语态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0.4574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0.5505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0.3036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从句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0.4574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0.4083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0.2635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0.6615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虚词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0.5505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0.4083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0.3698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0.5716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比较等级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0.3036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0.2635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0.3698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0.3470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0.7019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0.6615</w:t>
            </w:r>
          </w:p>
        </w:tc>
        <w:tc>
          <w:tcPr>
            <w:tcW w:w="160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0.5716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0.3470</w:t>
            </w:r>
          </w:p>
        </w:tc>
        <w:tc>
          <w:tcPr>
            <w:tcW w:w="160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词汇组块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404</w:t>
      </w:r>
      <w:r>
        <w:fldChar w:fldCharType="end"/>
      </w:r>
      <w:r>
        <w:rPr>
          <w:rFonts w:hint="eastAsia"/>
        </w:rPr>
        <w:t>词汇组块相关分析表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6"/>
        <w:gridCol w:w="1377"/>
        <w:gridCol w:w="1377"/>
        <w:gridCol w:w="1377"/>
        <w:gridCol w:w="1377"/>
        <w:gridCol w:w="1377"/>
        <w:gridCol w:w="13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动词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名词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形容词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连词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副词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动词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0.2569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0.2352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0.2065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0.2645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0.5219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名词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0.2569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0.2316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0.1628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0.2141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0.4891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形容词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0.2352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0.2316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0.2218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0.2803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0.5169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连词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0.2065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0.1628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0.2218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0.3101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副词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0.2645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0.2141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0.2803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0.3101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0.4975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0.5219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0.4891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0.5169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0.3951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0.4975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阅读能力分析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405</w:t>
      </w:r>
      <w:r>
        <w:fldChar w:fldCharType="end"/>
      </w:r>
      <w:r>
        <w:rPr>
          <w:rFonts w:hint="eastAsia"/>
        </w:rPr>
        <w:t>阅读能力分析相关分析表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6"/>
        <w:gridCol w:w="1377"/>
        <w:gridCol w:w="1377"/>
        <w:gridCol w:w="1377"/>
        <w:gridCol w:w="1377"/>
        <w:gridCol w:w="1377"/>
        <w:gridCol w:w="1377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理解主旨要义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获取事实性信息2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排序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推断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理解意图、态度和观点2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理解主旨要义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0.5373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0.4078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0.1736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0.2967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0.7111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获取事实性信息2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0.5373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0.3727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0.2634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0.2884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0.8002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排序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0.4078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0.3727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0.1052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0.2251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0.5088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推断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0.1736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0.2634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0.1052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0.0493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0.3451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理解意图、态度和观点2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0.2967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0.2884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0.2251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0.0493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0.4300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1376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0.7111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0.8002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0.5088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0.3451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0.4300</w:t>
            </w:r>
          </w:p>
        </w:tc>
        <w:tc>
          <w:tcPr>
            <w:tcW w:w="1377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Title3"/>
        <w:rPr>
          <w:rFonts w:hint="eastAsia"/>
        </w:rPr>
      </w:pPr>
      <w:r>
        <w:rPr>
          <w:rFonts w:hint="eastAsia"/>
        </w:rPr>
        <w:t>题型分析</w:t>
      </w:r>
    </w:p>
    <w:p w:rsidR="002E7EA8" w:rsidRDefault="002E7EA8" w:rsidP="002E7EA8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406</w:t>
      </w:r>
      <w:r>
        <w:fldChar w:fldCharType="end"/>
      </w:r>
      <w:r>
        <w:rPr>
          <w:rFonts w:hint="eastAsia"/>
        </w:rPr>
        <w:t>题型分析相关分析表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2409"/>
        <w:gridCol w:w="2410"/>
        <w:gridCol w:w="2410"/>
      </w:tblGrid>
      <w:tr w:rsidR="002E7EA8" w:rsidTr="002E7EA8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bookmarkStart w:id="14" w:name="_GoBack"/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原型题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变型题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原型题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0.5664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0.6749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变型题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0.5664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0.7476</w:t>
            </w:r>
          </w:p>
        </w:tc>
      </w:tr>
      <w:tr w:rsidR="002E7EA8" w:rsidTr="002E7EA8">
        <w:tblPrEx>
          <w:tblCellMar>
            <w:top w:w="0" w:type="dxa"/>
            <w:bottom w:w="0" w:type="dxa"/>
          </w:tblCellMar>
        </w:tblPrEx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rPr>
                <w:rFonts w:hint="eastAsia"/>
              </w:rPr>
              <w:t>总分</w:t>
            </w:r>
          </w:p>
        </w:tc>
        <w:tc>
          <w:tcPr>
            <w:tcW w:w="2409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0.6749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0.7476</w:t>
            </w:r>
          </w:p>
        </w:tc>
        <w:tc>
          <w:tcPr>
            <w:tcW w:w="2410" w:type="dxa"/>
            <w:shd w:val="clear" w:color="auto" w:fill="auto"/>
          </w:tcPr>
          <w:p w:rsidR="002E7EA8" w:rsidRDefault="002E7EA8" w:rsidP="002E7EA8">
            <w:pPr>
              <w:pStyle w:val="TableContent2"/>
            </w:pPr>
            <w:r>
              <w:t>-</w:t>
            </w:r>
          </w:p>
        </w:tc>
      </w:tr>
      <w:bookmarkEnd w:id="14"/>
    </w:tbl>
    <w:p w:rsidR="002E7EA8" w:rsidRDefault="002E7EA8" w:rsidP="002E7EA8">
      <w:pPr>
        <w:pStyle w:val="ExamBodyText"/>
      </w:pPr>
    </w:p>
    <w:p w:rsidR="002E7EA8" w:rsidRDefault="002E7EA8" w:rsidP="002E7EA8">
      <w:pPr>
        <w:pStyle w:val="ExamBodyText"/>
      </w:pPr>
    </w:p>
    <w:sectPr w:rsidR="002E7EA8" w:rsidSect="00E51E3C">
      <w:pgSz w:w="11906" w:h="16838" w:code="9"/>
      <w:pgMar w:top="1418" w:right="1134" w:bottom="1134" w:left="1134" w:header="680" w:footer="68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EA8" w:rsidRDefault="002E7EA8">
      <w:r>
        <w:separator/>
      </w:r>
    </w:p>
  </w:endnote>
  <w:endnote w:type="continuationSeparator" w:id="0">
    <w:p w:rsidR="002E7EA8" w:rsidRDefault="002E7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0C2" w:rsidRPr="00E866AF" w:rsidRDefault="003930C2">
    <w:pPr>
      <w:pStyle w:val="a3"/>
      <w:framePr w:wrap="auto" w:vAnchor="text" w:hAnchor="margin" w:xAlign="right" w:y="1"/>
      <w:rPr>
        <w:rStyle w:val="a4"/>
        <w:sz w:val="21"/>
        <w:szCs w:val="21"/>
      </w:rPr>
    </w:pPr>
    <w:r w:rsidRPr="00E866AF">
      <w:rPr>
        <w:rStyle w:val="a4"/>
        <w:sz w:val="21"/>
        <w:szCs w:val="21"/>
      </w:rPr>
      <w:fldChar w:fldCharType="begin"/>
    </w:r>
    <w:r w:rsidRPr="00E866AF">
      <w:rPr>
        <w:rStyle w:val="a4"/>
        <w:sz w:val="21"/>
        <w:szCs w:val="21"/>
      </w:rPr>
      <w:instrText xml:space="preserve">PAGE  </w:instrText>
    </w:r>
    <w:r w:rsidRPr="00E866AF">
      <w:rPr>
        <w:rStyle w:val="a4"/>
        <w:sz w:val="21"/>
        <w:szCs w:val="21"/>
      </w:rPr>
      <w:fldChar w:fldCharType="separate"/>
    </w:r>
    <w:r w:rsidR="002E7EA8">
      <w:rPr>
        <w:rStyle w:val="a4"/>
        <w:noProof/>
        <w:sz w:val="21"/>
        <w:szCs w:val="21"/>
      </w:rPr>
      <w:t>241</w:t>
    </w:r>
    <w:r w:rsidRPr="00E866AF">
      <w:rPr>
        <w:rStyle w:val="a4"/>
        <w:sz w:val="21"/>
        <w:szCs w:val="21"/>
      </w:rPr>
      <w:fldChar w:fldCharType="end"/>
    </w:r>
  </w:p>
  <w:p w:rsidR="003930C2" w:rsidRDefault="003930C2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EA8" w:rsidRDefault="002E7EA8">
      <w:r>
        <w:separator/>
      </w:r>
    </w:p>
  </w:footnote>
  <w:footnote w:type="continuationSeparator" w:id="0">
    <w:p w:rsidR="002E7EA8" w:rsidRDefault="002E7E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2E65" w:rsidRDefault="00FB0151" w:rsidP="008114F7">
    <w:pPr>
      <w:pStyle w:val="a5"/>
      <w:pBdr>
        <w:bottom w:val="none" w:sz="0" w:space="0" w:color="auto"/>
      </w:pBdr>
      <w:jc w:val="left"/>
    </w:pPr>
    <w:r>
      <w:rPr>
        <w:rFonts w:hint="eastAsia"/>
        <w:noProof/>
      </w:rPr>
      <w:drawing>
        <wp:anchor distT="0" distB="0" distL="114300" distR="114300" simplePos="0" relativeHeight="251659776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-88900</wp:posOffset>
          </wp:positionV>
          <wp:extent cx="276225" cy="224712"/>
          <wp:effectExtent l="0" t="0" r="0" b="4445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6225" cy="2247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66CD2">
      <w:rPr>
        <w:rFonts w:hint="eastAsia"/>
        <w:noProof/>
      </w:rPr>
      <w:drawing>
        <wp:anchor distT="0" distB="0" distL="114300" distR="114300" simplePos="0" relativeHeight="251658752" behindDoc="0" locked="0" layoutInCell="1" allowOverlap="1" wp14:anchorId="109C5E10" wp14:editId="59D15265">
          <wp:simplePos x="0" y="0"/>
          <wp:positionH relativeFrom="margin">
            <wp:posOffset>4824730</wp:posOffset>
          </wp:positionH>
          <wp:positionV relativeFrom="paragraph">
            <wp:posOffset>-88900</wp:posOffset>
          </wp:positionV>
          <wp:extent cx="1295400" cy="228600"/>
          <wp:effectExtent l="0" t="0" r="0" b="0"/>
          <wp:wrapNone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66CD2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47FC293" wp14:editId="44587564">
              <wp:simplePos x="0" y="0"/>
              <wp:positionH relativeFrom="column">
                <wp:posOffset>-186690</wp:posOffset>
              </wp:positionH>
              <wp:positionV relativeFrom="paragraph">
                <wp:posOffset>160949</wp:posOffset>
              </wp:positionV>
              <wp:extent cx="6469380" cy="7956"/>
              <wp:effectExtent l="0" t="0" r="26670" b="30480"/>
              <wp:wrapNone/>
              <wp:docPr id="2" name="Lin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69380" cy="7956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66669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150CF3A" id="Line 23" o:spid="_x0000_s1026" style="position:absolute;left:0;text-align:left;flip:y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7pt,12.65pt" to="494.7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" strokecolor="#669"/>
          </w:pict>
        </mc:Fallback>
      </mc:AlternateContent>
    </w:r>
    <w:r w:rsidR="003B2E65">
      <w:rPr>
        <w:rFonts w:hint="eastAsia"/>
      </w:rPr>
      <w:t xml:space="preserve">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351" w:rsidRDefault="00920351" w:rsidP="0092035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0E0772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204EA2C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9B48B4C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22FA1D8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CB2E493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768EA14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ABFEE21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5932432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853839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77929B4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0556BDB"/>
    <w:multiLevelType w:val="multilevel"/>
    <w:tmpl w:val="244A9298"/>
    <w:numStyleLink w:val="1"/>
  </w:abstractNum>
  <w:abstractNum w:abstractNumId="11">
    <w:nsid w:val="0DD97C3D"/>
    <w:multiLevelType w:val="multilevel"/>
    <w:tmpl w:val="244A9298"/>
    <w:styleLink w:val="1"/>
    <w:lvl w:ilvl="0">
      <w:start w:val="1"/>
      <w:numFmt w:val="chineseCountingThousand"/>
      <w:pStyle w:val="ExamTitle1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chineseCountingThousand"/>
      <w:pStyle w:val="ExamTitle2"/>
      <w:suff w:val="nothing"/>
      <w:lvlText w:val="(%2) 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ExamTitle3"/>
      <w:suff w:val="nothing"/>
      <w:lvlText w:val="%3、"/>
      <w:lvlJc w:val="left"/>
      <w:pPr>
        <w:ind w:left="1304" w:hanging="130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1BD27E6A"/>
    <w:multiLevelType w:val="multilevel"/>
    <w:tmpl w:val="244A9298"/>
    <w:numStyleLink w:val="1"/>
  </w:abstractNum>
  <w:abstractNum w:abstractNumId="13">
    <w:nsid w:val="34851B5C"/>
    <w:multiLevelType w:val="hybridMultilevel"/>
    <w:tmpl w:val="4AE47864"/>
    <w:lvl w:ilvl="0" w:tplc="8BE2BDD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4">
    <w:nsid w:val="38473C78"/>
    <w:multiLevelType w:val="hybridMultilevel"/>
    <w:tmpl w:val="E90AD55A"/>
    <w:lvl w:ilvl="0" w:tplc="7A26899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5">
    <w:nsid w:val="3CC62EAE"/>
    <w:multiLevelType w:val="multilevel"/>
    <w:tmpl w:val="244A9298"/>
    <w:numStyleLink w:val="1"/>
  </w:abstractNum>
  <w:abstractNum w:abstractNumId="16">
    <w:nsid w:val="4A3C1A1C"/>
    <w:multiLevelType w:val="multilevel"/>
    <w:tmpl w:val="244A9298"/>
    <w:numStyleLink w:val="1"/>
  </w:abstractNum>
  <w:abstractNum w:abstractNumId="17">
    <w:nsid w:val="4B32769A"/>
    <w:multiLevelType w:val="multilevel"/>
    <w:tmpl w:val="244A9298"/>
    <w:numStyleLink w:val="1"/>
  </w:abstractNum>
  <w:abstractNum w:abstractNumId="18">
    <w:nsid w:val="50010C46"/>
    <w:multiLevelType w:val="multilevel"/>
    <w:tmpl w:val="244A9298"/>
    <w:numStyleLink w:val="1"/>
  </w:abstractNum>
  <w:abstractNum w:abstractNumId="19">
    <w:nsid w:val="551432EE"/>
    <w:multiLevelType w:val="multilevel"/>
    <w:tmpl w:val="244A9298"/>
    <w:numStyleLink w:val="1"/>
  </w:abstractNum>
  <w:abstractNum w:abstractNumId="20">
    <w:nsid w:val="64416FB3"/>
    <w:multiLevelType w:val="multilevel"/>
    <w:tmpl w:val="244A9298"/>
    <w:numStyleLink w:val="1"/>
  </w:abstractNum>
  <w:abstractNum w:abstractNumId="21">
    <w:nsid w:val="68A84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4"/>
  </w:num>
  <w:num w:numId="2">
    <w:abstractNumId w:val="13"/>
  </w:num>
  <w:num w:numId="3">
    <w:abstractNumId w:val="11"/>
  </w:num>
  <w:num w:numId="4">
    <w:abstractNumId w:val="21"/>
  </w:num>
  <w:num w:numId="5">
    <w:abstractNumId w:val="20"/>
  </w:num>
  <w:num w:numId="6">
    <w:abstractNumId w:val="19"/>
  </w:num>
  <w:num w:numId="7">
    <w:abstractNumId w:val="16"/>
  </w:num>
  <w:num w:numId="8">
    <w:abstractNumId w:val="12"/>
  </w:num>
  <w:num w:numId="9">
    <w:abstractNumId w:val="10"/>
  </w:num>
  <w:num w:numId="10">
    <w:abstractNumId w:val="18"/>
  </w:num>
  <w:num w:numId="11">
    <w:abstractNumId w:val="17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hideSpellingErrors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oNotHyphenateCap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EA8"/>
    <w:rsid w:val="00026EA9"/>
    <w:rsid w:val="0004419C"/>
    <w:rsid w:val="00054C74"/>
    <w:rsid w:val="00065E1F"/>
    <w:rsid w:val="00073307"/>
    <w:rsid w:val="00090BFE"/>
    <w:rsid w:val="00144ACB"/>
    <w:rsid w:val="001501FB"/>
    <w:rsid w:val="00180D0C"/>
    <w:rsid w:val="00191E43"/>
    <w:rsid w:val="001A2139"/>
    <w:rsid w:val="001B1ACB"/>
    <w:rsid w:val="001C78B7"/>
    <w:rsid w:val="00200178"/>
    <w:rsid w:val="0022078B"/>
    <w:rsid w:val="002231D5"/>
    <w:rsid w:val="00247D20"/>
    <w:rsid w:val="00261B43"/>
    <w:rsid w:val="002976E4"/>
    <w:rsid w:val="002A1BC5"/>
    <w:rsid w:val="002C7B32"/>
    <w:rsid w:val="002E3303"/>
    <w:rsid w:val="002E7EA8"/>
    <w:rsid w:val="00334829"/>
    <w:rsid w:val="00334F8E"/>
    <w:rsid w:val="00361043"/>
    <w:rsid w:val="00362A98"/>
    <w:rsid w:val="003640AD"/>
    <w:rsid w:val="00366CD2"/>
    <w:rsid w:val="003930C2"/>
    <w:rsid w:val="003A5A0D"/>
    <w:rsid w:val="003B2E65"/>
    <w:rsid w:val="003D0EEF"/>
    <w:rsid w:val="003E5A95"/>
    <w:rsid w:val="0042340A"/>
    <w:rsid w:val="004268B6"/>
    <w:rsid w:val="00440019"/>
    <w:rsid w:val="00450281"/>
    <w:rsid w:val="00464F4A"/>
    <w:rsid w:val="00481D83"/>
    <w:rsid w:val="004A7D6F"/>
    <w:rsid w:val="00502F8E"/>
    <w:rsid w:val="00507F6F"/>
    <w:rsid w:val="00554AE1"/>
    <w:rsid w:val="00557C73"/>
    <w:rsid w:val="00562D8D"/>
    <w:rsid w:val="005758C4"/>
    <w:rsid w:val="005821B8"/>
    <w:rsid w:val="00586108"/>
    <w:rsid w:val="005E751D"/>
    <w:rsid w:val="005F10E5"/>
    <w:rsid w:val="00600FDF"/>
    <w:rsid w:val="00620BA8"/>
    <w:rsid w:val="00627288"/>
    <w:rsid w:val="006361B6"/>
    <w:rsid w:val="0067073B"/>
    <w:rsid w:val="00677243"/>
    <w:rsid w:val="006C2A5B"/>
    <w:rsid w:val="006D2D6A"/>
    <w:rsid w:val="006E0B51"/>
    <w:rsid w:val="006F05D0"/>
    <w:rsid w:val="006F3752"/>
    <w:rsid w:val="007231CF"/>
    <w:rsid w:val="0072718F"/>
    <w:rsid w:val="0074085B"/>
    <w:rsid w:val="007807E9"/>
    <w:rsid w:val="00785D13"/>
    <w:rsid w:val="007936FC"/>
    <w:rsid w:val="007D7128"/>
    <w:rsid w:val="007E2C74"/>
    <w:rsid w:val="007E5578"/>
    <w:rsid w:val="007F4F6F"/>
    <w:rsid w:val="007F58C7"/>
    <w:rsid w:val="008114F7"/>
    <w:rsid w:val="00831DEC"/>
    <w:rsid w:val="008A23E1"/>
    <w:rsid w:val="008B06EF"/>
    <w:rsid w:val="008B1FA0"/>
    <w:rsid w:val="008B255C"/>
    <w:rsid w:val="008B2B67"/>
    <w:rsid w:val="008B44CF"/>
    <w:rsid w:val="008B7BF1"/>
    <w:rsid w:val="008C27C7"/>
    <w:rsid w:val="008E335A"/>
    <w:rsid w:val="008F0DD2"/>
    <w:rsid w:val="008F32F1"/>
    <w:rsid w:val="00902CFA"/>
    <w:rsid w:val="0090396C"/>
    <w:rsid w:val="00910F01"/>
    <w:rsid w:val="00920351"/>
    <w:rsid w:val="00952FE5"/>
    <w:rsid w:val="0095381A"/>
    <w:rsid w:val="00961FFE"/>
    <w:rsid w:val="00975FEB"/>
    <w:rsid w:val="009810DD"/>
    <w:rsid w:val="00986060"/>
    <w:rsid w:val="00997DAC"/>
    <w:rsid w:val="009D4199"/>
    <w:rsid w:val="00A100BE"/>
    <w:rsid w:val="00A2655B"/>
    <w:rsid w:val="00A26B4E"/>
    <w:rsid w:val="00A32AA2"/>
    <w:rsid w:val="00A47C04"/>
    <w:rsid w:val="00A923DC"/>
    <w:rsid w:val="00AD0E8E"/>
    <w:rsid w:val="00AE2A0C"/>
    <w:rsid w:val="00AF77B2"/>
    <w:rsid w:val="00B01675"/>
    <w:rsid w:val="00B44229"/>
    <w:rsid w:val="00B46CA2"/>
    <w:rsid w:val="00B9598E"/>
    <w:rsid w:val="00BA05BB"/>
    <w:rsid w:val="00BD26B9"/>
    <w:rsid w:val="00BF6D7F"/>
    <w:rsid w:val="00C00343"/>
    <w:rsid w:val="00C606C1"/>
    <w:rsid w:val="00C96833"/>
    <w:rsid w:val="00CA0E65"/>
    <w:rsid w:val="00CA780D"/>
    <w:rsid w:val="00CF0B34"/>
    <w:rsid w:val="00CF193A"/>
    <w:rsid w:val="00D0426D"/>
    <w:rsid w:val="00D118C5"/>
    <w:rsid w:val="00D209A9"/>
    <w:rsid w:val="00D457EA"/>
    <w:rsid w:val="00D461AA"/>
    <w:rsid w:val="00D55E3B"/>
    <w:rsid w:val="00D82859"/>
    <w:rsid w:val="00D96B3C"/>
    <w:rsid w:val="00DA3C1A"/>
    <w:rsid w:val="00DC002B"/>
    <w:rsid w:val="00DC146D"/>
    <w:rsid w:val="00DE41EB"/>
    <w:rsid w:val="00E007ED"/>
    <w:rsid w:val="00E35A9F"/>
    <w:rsid w:val="00E51E3C"/>
    <w:rsid w:val="00E5270F"/>
    <w:rsid w:val="00E63DDA"/>
    <w:rsid w:val="00E723CB"/>
    <w:rsid w:val="00E967B0"/>
    <w:rsid w:val="00EA7090"/>
    <w:rsid w:val="00EA7731"/>
    <w:rsid w:val="00EB264B"/>
    <w:rsid w:val="00ED78ED"/>
    <w:rsid w:val="00EF76A8"/>
    <w:rsid w:val="00F0220D"/>
    <w:rsid w:val="00F13C64"/>
    <w:rsid w:val="00F4265B"/>
    <w:rsid w:val="00F461EF"/>
    <w:rsid w:val="00F52073"/>
    <w:rsid w:val="00F6068C"/>
    <w:rsid w:val="00F76126"/>
    <w:rsid w:val="00F76FCF"/>
    <w:rsid w:val="00F777C6"/>
    <w:rsid w:val="00F836D7"/>
    <w:rsid w:val="00F84DB3"/>
    <w:rsid w:val="00F864EC"/>
    <w:rsid w:val="00F9463D"/>
    <w:rsid w:val="00FB0151"/>
    <w:rsid w:val="00FB5886"/>
    <w:rsid w:val="00FD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9D6E23-CC47-4A05-BB6A-75D7679CC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0DD2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"/>
    <w:next w:val="a"/>
    <w:link w:val="1Char"/>
    <w:qFormat/>
    <w:rsid w:val="000733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Pr>
      <w:rFonts w:cs="Times New Roman"/>
    </w:rPr>
  </w:style>
  <w:style w:type="paragraph" w:styleId="a5">
    <w:name w:val="header"/>
    <w:basedOn w:val="a"/>
    <w:rsid w:val="003B2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rsid w:val="008B06EF"/>
    <w:pPr>
      <w:tabs>
        <w:tab w:val="right" w:leader="dot" w:pos="9628"/>
      </w:tabs>
      <w:spacing w:line="360" w:lineRule="auto"/>
    </w:pPr>
  </w:style>
  <w:style w:type="character" w:styleId="a6">
    <w:name w:val="Hyperlink"/>
    <w:basedOn w:val="a0"/>
    <w:uiPriority w:val="99"/>
    <w:rsid w:val="00D461AA"/>
    <w:rPr>
      <w:color w:val="0000FF"/>
      <w:u w:val="single"/>
    </w:rPr>
  </w:style>
  <w:style w:type="paragraph" w:customStyle="1" w:styleId="ExamTitle1">
    <w:name w:val="ExamTitle1"/>
    <w:basedOn w:val="a"/>
    <w:qFormat/>
    <w:rsid w:val="00DC002B"/>
    <w:pPr>
      <w:numPr>
        <w:numId w:val="3"/>
      </w:numPr>
      <w:spacing w:before="306"/>
    </w:pPr>
    <w:rPr>
      <w:b/>
    </w:rPr>
  </w:style>
  <w:style w:type="paragraph" w:styleId="2">
    <w:name w:val="toc 2"/>
    <w:basedOn w:val="a"/>
    <w:next w:val="a"/>
    <w:uiPriority w:val="39"/>
    <w:rsid w:val="00F76126"/>
    <w:pPr>
      <w:spacing w:line="360" w:lineRule="auto"/>
      <w:ind w:leftChars="200" w:left="200"/>
    </w:pPr>
  </w:style>
  <w:style w:type="paragraph" w:styleId="3">
    <w:name w:val="toc 3"/>
    <w:basedOn w:val="a"/>
    <w:next w:val="a"/>
    <w:semiHidden/>
    <w:rsid w:val="00F76126"/>
    <w:pPr>
      <w:spacing w:line="360" w:lineRule="auto"/>
      <w:ind w:leftChars="400" w:left="400"/>
    </w:pPr>
  </w:style>
  <w:style w:type="paragraph" w:customStyle="1" w:styleId="CaptionTitle">
    <w:name w:val="CaptionTitle"/>
    <w:basedOn w:val="a"/>
    <w:qFormat/>
    <w:rsid w:val="00627288"/>
    <w:pPr>
      <w:spacing w:before="624" w:after="78"/>
      <w:jc w:val="center"/>
    </w:pPr>
    <w:rPr>
      <w:rFonts w:ascii="黑体" w:eastAsia="黑体" w:cs="宋体"/>
      <w:sz w:val="21"/>
      <w:szCs w:val="20"/>
    </w:rPr>
  </w:style>
  <w:style w:type="paragraph" w:customStyle="1" w:styleId="TableContent">
    <w:name w:val="TableContent"/>
    <w:basedOn w:val="a"/>
    <w:qFormat/>
    <w:rsid w:val="00E967B0"/>
    <w:pPr>
      <w:outlineLvl w:val="0"/>
    </w:pPr>
  </w:style>
  <w:style w:type="paragraph" w:customStyle="1" w:styleId="TableContent2">
    <w:name w:val="TableContent2"/>
    <w:basedOn w:val="a"/>
    <w:qFormat/>
    <w:rsid w:val="00627288"/>
    <w:pPr>
      <w:ind w:leftChars="-50" w:left="-120" w:rightChars="-50" w:right="-120"/>
      <w:jc w:val="center"/>
    </w:pPr>
    <w:rPr>
      <w:rFonts w:ascii="黑体" w:eastAsia="黑体" w:hAnsi="宋体" w:cs="宋体"/>
      <w:kern w:val="0"/>
      <w:sz w:val="20"/>
      <w:szCs w:val="20"/>
    </w:rPr>
  </w:style>
  <w:style w:type="paragraph" w:customStyle="1" w:styleId="ExamTitle2">
    <w:name w:val="ExamTitle2"/>
    <w:basedOn w:val="a"/>
    <w:qFormat/>
    <w:rsid w:val="00DC002B"/>
    <w:pPr>
      <w:numPr>
        <w:ilvl w:val="1"/>
        <w:numId w:val="3"/>
      </w:numPr>
      <w:spacing w:before="468" w:after="156"/>
    </w:pPr>
    <w:rPr>
      <w:rFonts w:ascii="宋体" w:cs="宋体"/>
      <w:szCs w:val="20"/>
    </w:rPr>
  </w:style>
  <w:style w:type="paragraph" w:customStyle="1" w:styleId="ExamTitle3">
    <w:name w:val="ExamTitle3"/>
    <w:basedOn w:val="a"/>
    <w:qFormat/>
    <w:rsid w:val="00DC002B"/>
    <w:pPr>
      <w:numPr>
        <w:ilvl w:val="2"/>
        <w:numId w:val="3"/>
      </w:numPr>
      <w:spacing w:before="156" w:after="156"/>
    </w:pPr>
    <w:rPr>
      <w:rFonts w:ascii="宋体" w:cs="宋体"/>
      <w:szCs w:val="20"/>
    </w:rPr>
  </w:style>
  <w:style w:type="paragraph" w:customStyle="1" w:styleId="ExamBodyText">
    <w:name w:val="ExamBodyText"/>
    <w:basedOn w:val="a"/>
    <w:qFormat/>
    <w:rsid w:val="00627288"/>
    <w:pPr>
      <w:spacing w:before="156" w:after="156"/>
      <w:ind w:leftChars="200" w:left="480"/>
    </w:pPr>
    <w:rPr>
      <w:rFonts w:ascii="宋体" w:cs="宋体"/>
      <w:sz w:val="21"/>
      <w:szCs w:val="20"/>
    </w:rPr>
  </w:style>
  <w:style w:type="numbering" w:customStyle="1" w:styleId="1">
    <w:name w:val="样式1"/>
    <w:uiPriority w:val="99"/>
    <w:rsid w:val="00DC002B"/>
    <w:pPr>
      <w:numPr>
        <w:numId w:val="3"/>
      </w:numPr>
    </w:pPr>
  </w:style>
  <w:style w:type="paragraph" w:styleId="a7">
    <w:name w:val="List Paragraph"/>
    <w:basedOn w:val="a"/>
    <w:uiPriority w:val="34"/>
    <w:qFormat/>
    <w:rsid w:val="00BD26B9"/>
    <w:pPr>
      <w:ind w:firstLineChars="200" w:firstLine="420"/>
    </w:pPr>
  </w:style>
  <w:style w:type="character" w:customStyle="1" w:styleId="1Char">
    <w:name w:val="标题 1 Char"/>
    <w:basedOn w:val="a0"/>
    <w:link w:val="10"/>
    <w:rsid w:val="00073307"/>
    <w:rPr>
      <w:b/>
      <w:bCs/>
      <w:kern w:val="44"/>
      <w:sz w:val="44"/>
      <w:szCs w:val="44"/>
    </w:rPr>
  </w:style>
  <w:style w:type="table" w:styleId="a8">
    <w:name w:val="Table Grid"/>
    <w:basedOn w:val="a1"/>
    <w:rsid w:val="00191E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nhideWhenUsed/>
    <w:qFormat/>
    <w:rsid w:val="00A100BE"/>
    <w:pPr>
      <w:spacing w:before="240" w:after="240"/>
      <w:jc w:val="center"/>
    </w:pPr>
    <w:rPr>
      <w:rFonts w:eastAsia="黑体" w:cstheme="majorBidi"/>
      <w:spacing w:val="-2"/>
      <w:sz w:val="21"/>
      <w:szCs w:val="20"/>
    </w:rPr>
  </w:style>
  <w:style w:type="table" w:customStyle="1" w:styleId="20">
    <w:name w:val="样式2"/>
    <w:basedOn w:val="a1"/>
    <w:uiPriority w:val="99"/>
    <w:rsid w:val="008F0DD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100" w:after="100" w:afterAutospacing="0"/>
      </w:pPr>
      <w:rPr>
        <w:rFonts w:eastAsiaTheme="majorEastAsia"/>
        <w:sz w:val="28"/>
      </w:rPr>
    </w:tblStylePr>
  </w:style>
  <w:style w:type="paragraph" w:styleId="aa">
    <w:name w:val="table of figures"/>
    <w:basedOn w:val="a"/>
    <w:next w:val="a"/>
    <w:rsid w:val="00961FFE"/>
    <w:pPr>
      <w:ind w:leftChars="200" w:left="200" w:hangingChars="200" w:hanging="200"/>
    </w:pPr>
    <w:rPr>
      <w:rFonts w:eastAsia="黑体"/>
      <w:sz w:val="21"/>
    </w:rPr>
  </w:style>
  <w:style w:type="paragraph" w:styleId="5">
    <w:name w:val="toc 5"/>
    <w:basedOn w:val="a"/>
    <w:next w:val="a"/>
    <w:autoRedefine/>
    <w:rsid w:val="008B06EF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107" Type="http://schemas.openxmlformats.org/officeDocument/2006/relationships/image" Target="media/image98.png"/><Relationship Id="rId11" Type="http://schemas.openxmlformats.org/officeDocument/2006/relationships/footer" Target="footer1.xml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12" Type="http://schemas.openxmlformats.org/officeDocument/2006/relationships/header" Target="header2.xml"/><Relationship Id="rId33" Type="http://schemas.openxmlformats.org/officeDocument/2006/relationships/image" Target="media/image24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5" Type="http://schemas.openxmlformats.org/officeDocument/2006/relationships/image" Target="media/image66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5" Type="http://schemas.openxmlformats.org/officeDocument/2006/relationships/image" Target="media/image56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13" Type="http://schemas.openxmlformats.org/officeDocument/2006/relationships/image" Target="media/image4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20" Type="http://schemas.openxmlformats.org/officeDocument/2006/relationships/image" Target="media/image111.png"/><Relationship Id="rId141" Type="http://schemas.openxmlformats.org/officeDocument/2006/relationships/image" Target="media/image132.png"/><Relationship Id="rId7" Type="http://schemas.openxmlformats.org/officeDocument/2006/relationships/endnotes" Target="endnotes.xm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9" Type="http://schemas.openxmlformats.org/officeDocument/2006/relationships/image" Target="media/image190.png"/><Relationship Id="rId203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190" Type="http://schemas.openxmlformats.org/officeDocument/2006/relationships/image" Target="media/image181.png"/><Relationship Id="rId204" Type="http://schemas.openxmlformats.org/officeDocument/2006/relationships/theme" Target="theme/theme1.xm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1.png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17" Type="http://schemas.openxmlformats.org/officeDocument/2006/relationships/image" Target="media/image8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1.png"/><Relationship Id="rId91" Type="http://schemas.openxmlformats.org/officeDocument/2006/relationships/image" Target="media/image82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60" Type="http://schemas.openxmlformats.org/officeDocument/2006/relationships/image" Target="media/image51.png"/><Relationship Id="rId81" Type="http://schemas.openxmlformats.org/officeDocument/2006/relationships/image" Target="media/image72.png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50" Type="http://schemas.openxmlformats.org/officeDocument/2006/relationships/image" Target="media/image41.png"/><Relationship Id="rId104" Type="http://schemas.openxmlformats.org/officeDocument/2006/relationships/image" Target="media/image95.png"/><Relationship Id="rId125" Type="http://schemas.openxmlformats.org/officeDocument/2006/relationships/image" Target="media/image116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oner\documents\visual%20studio%202010\Projects\ExamReport\ExamReport\bin\Debug\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334F8-E647-4C21-B671-8AD59FD05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42</TotalTime>
  <Pages>243</Pages>
  <Words>24745</Words>
  <Characters>141053</Characters>
  <Application>Microsoft Office Word</Application>
  <DocSecurity>0</DocSecurity>
  <Lines>1175</Lines>
  <Paragraphs>330</Paragraphs>
  <ScaleCrop>false</ScaleCrop>
  <Company>TAEA</Company>
  <LinksUpToDate>false</LinksUpToDate>
  <CharactersWithSpaces>165468</CharactersWithSpaces>
  <SharedDoc>false</SharedDoc>
  <HLinks>
    <vt:vector size="54" baseType="variant"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_Toc361399133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_Toc361399132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_Toc361399131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_Toc361399130</vt:lpwstr>
      </vt:variant>
      <vt:variant>
        <vt:i4>1638458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_Toc361399129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_Toc361399128</vt:lpwstr>
      </vt:variant>
      <vt:variant>
        <vt:i4>1638458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_Toc361399127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_Toc361399126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_Toc361399125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实测考试数据统计分析报告</dc:title>
  <dc:subject/>
  <dc:creator>sooner</dc:creator>
  <cp:keywords/>
  <dc:description/>
  <cp:lastModifiedBy>sooner</cp:lastModifiedBy>
  <cp:revision>1</cp:revision>
  <dcterms:created xsi:type="dcterms:W3CDTF">2014-02-23T09:17:00Z</dcterms:created>
  <dcterms:modified xsi:type="dcterms:W3CDTF">2014-02-23T09:59:00Z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